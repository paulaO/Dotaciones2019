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283"/>
        <w:gridCol w:w="992"/>
        <w:gridCol w:w="851"/>
        <w:gridCol w:w="850"/>
        <w:gridCol w:w="1134"/>
        <w:gridCol w:w="993"/>
        <w:gridCol w:w="1847"/>
      </w:tblGrid>
      <w:tr w:rsidR="00092A47" w:rsidRPr="005B0A19" w14:paraId="4624ECE8" w14:textId="77777777" w:rsidTr="00B9743A">
        <w:trPr>
          <w:trHeight w:val="340"/>
        </w:trPr>
        <w:tc>
          <w:tcPr>
            <w:tcW w:w="9752" w:type="dxa"/>
            <w:gridSpan w:val="8"/>
            <w:shd w:val="clear" w:color="auto" w:fill="auto"/>
            <w:vAlign w:val="center"/>
          </w:tcPr>
          <w:p w14:paraId="6D5738A4" w14:textId="2E1F4758" w:rsidR="00092A47" w:rsidRPr="0051394A" w:rsidRDefault="00092A47" w:rsidP="00092A47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ACTA DE REUNIÓN </w:t>
            </w:r>
          </w:p>
        </w:tc>
      </w:tr>
      <w:tr w:rsidR="00DC33CA" w:rsidRPr="005B0A19" w14:paraId="50F79D54" w14:textId="77777777" w:rsidTr="007C6D28">
        <w:trPr>
          <w:trHeight w:val="340"/>
        </w:trPr>
        <w:tc>
          <w:tcPr>
            <w:tcW w:w="4928" w:type="dxa"/>
            <w:gridSpan w:val="4"/>
            <w:shd w:val="clear" w:color="auto" w:fill="auto"/>
            <w:vAlign w:val="center"/>
          </w:tcPr>
          <w:p w14:paraId="11A1478B" w14:textId="77777777" w:rsidR="00DC33CA" w:rsidRPr="004030AB" w:rsidRDefault="00DC33CA" w:rsidP="007C6D28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4030A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Hora:</w:t>
            </w:r>
            <w:r w:rsidR="002E1891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 </w:t>
            </w:r>
            <w:r w:rsidR="002E1891" w:rsidRPr="002E1891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2:00 p.m</w:t>
            </w:r>
            <w:r w:rsidR="002E1891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.</w:t>
            </w:r>
          </w:p>
        </w:tc>
        <w:tc>
          <w:tcPr>
            <w:tcW w:w="4824" w:type="dxa"/>
            <w:gridSpan w:val="4"/>
            <w:vAlign w:val="center"/>
          </w:tcPr>
          <w:p w14:paraId="73424901" w14:textId="77777777" w:rsidR="00DC33CA" w:rsidRPr="0051394A" w:rsidRDefault="00DC33CA" w:rsidP="007C6D28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51394A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Fecha:  </w:t>
            </w:r>
            <w:r w:rsidR="002E1891" w:rsidRPr="002E1891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7 noviembre 2018</w:t>
            </w:r>
          </w:p>
        </w:tc>
      </w:tr>
      <w:tr w:rsidR="000D12B2" w:rsidRPr="005B0A19" w14:paraId="1932C0CD" w14:textId="77777777" w:rsidTr="00684D07">
        <w:trPr>
          <w:trHeight w:val="340"/>
        </w:trPr>
        <w:tc>
          <w:tcPr>
            <w:tcW w:w="2802" w:type="dxa"/>
            <w:vAlign w:val="center"/>
          </w:tcPr>
          <w:p w14:paraId="465B83FF" w14:textId="77777777" w:rsidR="000D12B2" w:rsidRPr="004030AB" w:rsidRDefault="00DC33CA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4030A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Lugar:</w:t>
            </w:r>
          </w:p>
        </w:tc>
        <w:tc>
          <w:tcPr>
            <w:tcW w:w="6950" w:type="dxa"/>
            <w:gridSpan w:val="7"/>
            <w:vAlign w:val="center"/>
          </w:tcPr>
          <w:p w14:paraId="3FE3975E" w14:textId="77777777" w:rsidR="000D12B2" w:rsidRPr="00551DD2" w:rsidRDefault="00AA078D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551DD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XXXX</w:t>
            </w:r>
          </w:p>
        </w:tc>
      </w:tr>
      <w:tr w:rsidR="000D12B2" w:rsidRPr="005B0A19" w14:paraId="6CBD3EF7" w14:textId="77777777" w:rsidTr="00684D07">
        <w:trPr>
          <w:trHeight w:val="340"/>
        </w:trPr>
        <w:tc>
          <w:tcPr>
            <w:tcW w:w="2802" w:type="dxa"/>
            <w:vAlign w:val="center"/>
          </w:tcPr>
          <w:p w14:paraId="4B1B2F2C" w14:textId="77777777" w:rsidR="000D12B2" w:rsidRPr="004030AB" w:rsidRDefault="00E70315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Dependencia que </w:t>
            </w:r>
            <w:r w:rsidR="00DC33CA" w:rsidRPr="004030A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Convoca:</w:t>
            </w:r>
          </w:p>
        </w:tc>
        <w:tc>
          <w:tcPr>
            <w:tcW w:w="6950" w:type="dxa"/>
            <w:gridSpan w:val="7"/>
            <w:vAlign w:val="center"/>
          </w:tcPr>
          <w:p w14:paraId="6CED7563" w14:textId="77777777" w:rsidR="000D12B2" w:rsidRPr="00551DD2" w:rsidRDefault="00AA078D" w:rsidP="00DC33CA">
            <w:pPr>
              <w:rPr>
                <w:rFonts w:ascii="Arial Narrow" w:hAnsi="Arial Narrow" w:cs="Arial"/>
                <w:b/>
                <w:color w:val="FF0000"/>
                <w:sz w:val="22"/>
                <w:szCs w:val="22"/>
                <w:lang w:val="es-ES" w:eastAsia="en-US"/>
              </w:rPr>
            </w:pPr>
            <w:r w:rsidRPr="00551DD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DIRECCIÓN DE PRIMERA INFANCIA DEL ICBF.</w:t>
            </w:r>
          </w:p>
        </w:tc>
      </w:tr>
      <w:tr w:rsidR="000D12B2" w:rsidRPr="005B0A19" w14:paraId="152435D2" w14:textId="77777777" w:rsidTr="00684D07">
        <w:trPr>
          <w:trHeight w:val="340"/>
        </w:trPr>
        <w:tc>
          <w:tcPr>
            <w:tcW w:w="2802" w:type="dxa"/>
            <w:vAlign w:val="center"/>
          </w:tcPr>
          <w:p w14:paraId="33256811" w14:textId="77777777" w:rsidR="000D12B2" w:rsidRPr="004030AB" w:rsidRDefault="00DC33CA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4030A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Proceso:</w:t>
            </w:r>
          </w:p>
        </w:tc>
        <w:tc>
          <w:tcPr>
            <w:tcW w:w="6950" w:type="dxa"/>
            <w:gridSpan w:val="7"/>
            <w:vAlign w:val="center"/>
          </w:tcPr>
          <w:p w14:paraId="3D162207" w14:textId="77777777" w:rsidR="000D12B2" w:rsidRPr="00551DD2" w:rsidRDefault="001514BC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551DD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Promoción y Prevención</w:t>
            </w:r>
          </w:p>
        </w:tc>
      </w:tr>
      <w:tr w:rsidR="0040411F" w:rsidRPr="005B0A19" w14:paraId="69ECE0EC" w14:textId="77777777" w:rsidTr="00684D07">
        <w:trPr>
          <w:trHeight w:val="340"/>
        </w:trPr>
        <w:tc>
          <w:tcPr>
            <w:tcW w:w="2802" w:type="dxa"/>
            <w:vAlign w:val="center"/>
          </w:tcPr>
          <w:p w14:paraId="29317383" w14:textId="77777777" w:rsidR="0040411F" w:rsidRPr="004030AB" w:rsidRDefault="00DC33CA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4030A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Objetivo:</w:t>
            </w:r>
          </w:p>
        </w:tc>
        <w:tc>
          <w:tcPr>
            <w:tcW w:w="6950" w:type="dxa"/>
            <w:gridSpan w:val="7"/>
            <w:vAlign w:val="center"/>
          </w:tcPr>
          <w:p w14:paraId="6929213C" w14:textId="77777777" w:rsidR="0040411F" w:rsidRPr="0051394A" w:rsidRDefault="001514BC" w:rsidP="00DC33CA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>R</w:t>
            </w:r>
            <w:r w:rsidRPr="004B0AB0"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>ealizar la entrega de la dotación para el Centro de Desarrollo Infantil “Los Sauces” del municipio de Mocoa-Putumayo</w:t>
            </w:r>
            <w:r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672D98" w:rsidRPr="005B0A19" w14:paraId="336E8791" w14:textId="77777777" w:rsidTr="00D540E7">
        <w:trPr>
          <w:trHeight w:val="363"/>
        </w:trPr>
        <w:tc>
          <w:tcPr>
            <w:tcW w:w="9752" w:type="dxa"/>
            <w:gridSpan w:val="8"/>
            <w:shd w:val="clear" w:color="auto" w:fill="auto"/>
          </w:tcPr>
          <w:p w14:paraId="3F7DADAD" w14:textId="77777777" w:rsidR="005701C5" w:rsidRDefault="005701C5" w:rsidP="00F657E1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14:paraId="537CADEC" w14:textId="77777777" w:rsidR="00672D98" w:rsidRDefault="00DC33CA" w:rsidP="00D540E7">
            <w:pPr>
              <w:jc w:val="both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5B0A19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Agenda</w:t>
            </w:r>
            <w:r w:rsidRPr="005B0A19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 xml:space="preserve">: </w:t>
            </w:r>
          </w:p>
          <w:p w14:paraId="71291C09" w14:textId="77777777" w:rsidR="002D758B" w:rsidRPr="00D540E7" w:rsidRDefault="00AA4A23" w:rsidP="00D540E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 xml:space="preserve">Entrega de </w:t>
            </w:r>
            <w:r w:rsidRPr="00D540E7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 xml:space="preserve">los bienes </w:t>
            </w:r>
            <w:r w:rsidRPr="00D540E7"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>de la dotación para el Centro de Desarrollo Infantil “Los Sauces” del municipio de Mocoa-Putumayo</w:t>
            </w:r>
            <w:r w:rsidR="00D540E7" w:rsidRPr="00D540E7"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>.</w:t>
            </w:r>
          </w:p>
          <w:p w14:paraId="51257549" w14:textId="77777777" w:rsidR="00AA4A23" w:rsidRPr="00551DD2" w:rsidRDefault="00AA078D" w:rsidP="00D540E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551DD2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C</w:t>
            </w:r>
            <w:r w:rsidR="00AA4A23" w:rsidRPr="00551DD2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ompromisos</w:t>
            </w:r>
          </w:p>
          <w:p w14:paraId="251160A4" w14:textId="77777777" w:rsidR="00AA4A23" w:rsidRPr="00AA4A23" w:rsidRDefault="00AA4A23" w:rsidP="00D540E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Firma del acta.</w:t>
            </w:r>
          </w:p>
          <w:p w14:paraId="26B5355E" w14:textId="77777777" w:rsidR="00AB47FE" w:rsidRDefault="00AB47FE" w:rsidP="00F657E1">
            <w:pPr>
              <w:jc w:val="both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  <w:p w14:paraId="10CD1D0F" w14:textId="77777777" w:rsidR="00493A7A" w:rsidRPr="00D540E7" w:rsidRDefault="00DC33CA" w:rsidP="00F657E1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D540E7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Desarrollo: </w:t>
            </w:r>
          </w:p>
          <w:p w14:paraId="27E08DFC" w14:textId="1732ADBA" w:rsidR="007A0C3A" w:rsidRDefault="004B0AB0" w:rsidP="004B0AB0">
            <w:pPr>
              <w:jc w:val="both"/>
              <w:rPr>
                <w:rFonts w:ascii="Arial Narrow" w:hAnsi="Arial Narrow" w:cs="Arial"/>
                <w:color w:val="FF0000"/>
                <w:sz w:val="22"/>
                <w:szCs w:val="22"/>
                <w:shd w:val="clear" w:color="auto" w:fill="FFFFFF"/>
              </w:rPr>
            </w:pPr>
            <w:r w:rsidRPr="00D540E7"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 xml:space="preserve">Se 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  <w:shd w:val="clear" w:color="auto" w:fill="FFFFFF"/>
              </w:rPr>
              <w:t>reúnen en</w:t>
            </w:r>
            <w:r w:rsidR="00AD141C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  <w:shd w:val="clear" w:color="auto" w:fill="FFFFFF"/>
              </w:rPr>
              <w:t xml:space="preserve"> Bogotá, 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  <w:shd w:val="clear" w:color="auto" w:fill="FFFFFF"/>
              </w:rPr>
              <w:t xml:space="preserve">la Consejera Presidencia para la Primera Infancia, doctora 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  <w:u w:val="single"/>
                <w:shd w:val="clear" w:color="auto" w:fill="FFFFFF"/>
              </w:rPr>
              <w:t>Carolina Salgado</w:t>
            </w:r>
            <w:r w:rsidR="00AD141C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  <w:u w:val="single"/>
                <w:shd w:val="clear" w:color="auto" w:fill="FFFFFF"/>
              </w:rPr>
              <w:t xml:space="preserve"> Lozano</w:t>
            </w:r>
            <w:r w:rsidR="005A25B1">
              <w:rPr>
                <w:rFonts w:ascii="Arial Narrow" w:hAnsi="Arial Narrow" w:cs="Arial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r w:rsidR="005A25B1" w:rsidRPr="005A25B1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 xml:space="preserve">y los representantes de la Dirección </w:t>
            </w:r>
            <w:r w:rsidRPr="005A25B1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de Primera Infancia del Instituto Colombiano de Bienestar Familiar</w:t>
            </w:r>
            <w:r w:rsidRPr="00F362C5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 xml:space="preserve">, </w:t>
            </w:r>
            <w:r w:rsidR="00677252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 xml:space="preserve">____________________ y </w:t>
            </w:r>
            <w:r w:rsidR="005A25B1"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u w:val="single"/>
                <w:shd w:val="clear" w:color="auto" w:fill="FFFFFF"/>
              </w:rPr>
              <w:t>Pau</w:t>
            </w:r>
            <w:r w:rsidR="005A25B1" w:rsidRPr="00F362C5">
              <w:rPr>
                <w:rFonts w:ascii="Arial Narrow" w:hAnsi="Arial Narrow" w:cs="Arial"/>
                <w:color w:val="1F497D" w:themeColor="text2"/>
                <w:sz w:val="22"/>
                <w:szCs w:val="22"/>
                <w:u w:val="single"/>
                <w:shd w:val="clear" w:color="auto" w:fill="FFFFFF"/>
              </w:rPr>
              <w:t>la Andrea Ospina Patiño</w:t>
            </w:r>
            <w:r w:rsidR="005A25B1">
              <w:rPr>
                <w:rFonts w:ascii="Arial Narrow" w:hAnsi="Arial Narrow" w:cs="Arial"/>
                <w:color w:val="000000" w:themeColor="text1"/>
                <w:sz w:val="22"/>
                <w:szCs w:val="22"/>
                <w:u w:val="single"/>
                <w:shd w:val="clear" w:color="auto" w:fill="FFFFFF"/>
              </w:rPr>
              <w:t>,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r w:rsidR="00C4432C" w:rsidRPr="00BC16D3">
              <w:rPr>
                <w:rFonts w:ascii="Arial Narrow" w:hAnsi="Arial Narrow" w:cs="Arial"/>
                <w:sz w:val="22"/>
                <w:szCs w:val="22"/>
                <w:u w:val="single"/>
                <w:shd w:val="clear" w:color="auto" w:fill="FFFFFF"/>
              </w:rPr>
              <w:t>Alejandro Gamboa</w:t>
            </w:r>
            <w:r w:rsidR="00C4432C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</w:t>
            </w:r>
            <w:r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de la Fundación Plan</w:t>
            </w:r>
            <w:r w:rsidR="00C4432C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y </w:t>
            </w:r>
            <w:r w:rsidR="00C4432C" w:rsidRPr="00BC16D3">
              <w:rPr>
                <w:rFonts w:ascii="Arial Narrow" w:hAnsi="Arial Narrow" w:cs="Arial"/>
                <w:sz w:val="22"/>
                <w:szCs w:val="22"/>
                <w:u w:val="single"/>
                <w:shd w:val="clear" w:color="auto" w:fill="FFFFFF"/>
              </w:rPr>
              <w:t>Mariana Jaramillo Thomas</w:t>
            </w:r>
            <w:r w:rsidR="00C4432C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de </w:t>
            </w:r>
            <w:r w:rsidR="00AD141C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la </w:t>
            </w:r>
            <w:r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Fundación Cemex,</w:t>
            </w:r>
            <w:r w:rsidR="00C4432C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</w:t>
            </w:r>
            <w:r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con el propósito de realizar la entrega </w:t>
            </w:r>
            <w:r w:rsidR="00AD141C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formal </w:t>
            </w:r>
            <w:r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de </w:t>
            </w:r>
            <w:r w:rsidR="00AA078D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elementos de</w:t>
            </w:r>
            <w:r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dotación para el Centro de Desarrollo Infantil</w:t>
            </w:r>
            <w:r w:rsidR="007A0C3A" w:rsidRPr="00BC16D3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¨Los Sauces¨. </w:t>
            </w:r>
          </w:p>
          <w:p w14:paraId="6CB3C599" w14:textId="77777777" w:rsidR="007A0C3A" w:rsidRDefault="007A0C3A" w:rsidP="004B0AB0">
            <w:pPr>
              <w:jc w:val="both"/>
              <w:rPr>
                <w:rFonts w:ascii="Arial Narrow" w:hAnsi="Arial Narrow" w:cs="Arial"/>
                <w:color w:val="FF0000"/>
                <w:sz w:val="22"/>
                <w:szCs w:val="22"/>
                <w:shd w:val="clear" w:color="auto" w:fill="FFFFFF"/>
              </w:rPr>
            </w:pPr>
          </w:p>
          <w:p w14:paraId="47B0829B" w14:textId="33B17D72" w:rsidR="00AD141C" w:rsidRPr="00C4432C" w:rsidRDefault="007A0C3A" w:rsidP="004B0AB0">
            <w:pPr>
              <w:jc w:val="both"/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</w:pPr>
            <w:r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Este CDI 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se está construyendo en la</w:t>
            </w:r>
            <w:r w:rsidR="00AD141C">
              <w:rPr>
                <w:rFonts w:ascii="Arial Narrow" w:hAnsi="Arial Narrow" w:cs="Arial"/>
                <w:color w:val="FF0000"/>
                <w:sz w:val="22"/>
                <w:szCs w:val="22"/>
                <w:shd w:val="clear" w:color="auto" w:fill="FFFFFF"/>
              </w:rPr>
              <w:t xml:space="preserve"> </w:t>
            </w:r>
            <w:r w:rsidR="00C4432C" w:rsidRPr="00677252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urbanización</w:t>
            </w:r>
            <w:r w:rsidR="00AD141C" w:rsidRPr="00C4432C">
              <w:rPr>
                <w:rFonts w:ascii="Arial Narrow" w:hAnsi="Arial Narrow" w:cs="Arial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r w:rsidR="004B0AB0" w:rsidRPr="00D540E7"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>“Los Sauces” del municipio de Mocoa-Putumayo,</w:t>
            </w:r>
            <w:r w:rsidR="00AD141C">
              <w:rPr>
                <w:rFonts w:ascii="Arial Narrow" w:hAnsi="Arial Narrow" w:cs="Arial"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="00AD141C"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y se</w:t>
            </w:r>
            <w:r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 xml:space="preserve"> espera que sea puesto</w:t>
            </w:r>
            <w:r w:rsidR="00AD141C"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 xml:space="preserve"> en operación por parte del ICBF</w:t>
            </w:r>
            <w:r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 xml:space="preserve"> </w:t>
            </w:r>
            <w:r w:rsidR="00C4432C"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una vez cumpla con los lineamientos establecidos para la modalidad</w:t>
            </w:r>
            <w:r w:rsidR="00AD141C" w:rsidRPr="00C4432C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.</w:t>
            </w:r>
          </w:p>
          <w:p w14:paraId="598F503F" w14:textId="77777777" w:rsidR="00AD141C" w:rsidRDefault="00AD141C" w:rsidP="004B0AB0">
            <w:pPr>
              <w:jc w:val="both"/>
              <w:rPr>
                <w:rFonts w:ascii="Arial Narrow" w:hAnsi="Arial Narrow" w:cs="Arial"/>
                <w:color w:val="FF0000"/>
                <w:sz w:val="22"/>
                <w:szCs w:val="22"/>
                <w:shd w:val="clear" w:color="auto" w:fill="FFFFFF"/>
              </w:rPr>
            </w:pPr>
          </w:p>
          <w:p w14:paraId="6A0655DA" w14:textId="59293666" w:rsidR="00AD141C" w:rsidRPr="00C4432C" w:rsidRDefault="007A0C3A" w:rsidP="004B0AB0">
            <w:pPr>
              <w:jc w:val="both"/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</w:pPr>
            <w:r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Por esta razón, 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la Fundación Cemex y su voluntariado</w:t>
            </w:r>
            <w:r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con el ánimo de colaborar en la reconstrucción del municipio de Mocoa, afectado el 31 de marzo de 2017 por una avalancha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,</w:t>
            </w:r>
            <w:r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</w:t>
            </w:r>
            <w:r w:rsidR="004B0AB0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a través de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la Fundación Plan, adquiri</w:t>
            </w:r>
            <w:r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ó 1.988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elementos por valor de </w:t>
            </w:r>
            <w:r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OCHENTA Y TRES MILLONES QUINIENTOS CUARENTA Y DOS MIL PESOS MONEDA CORRIENTE ($83.542.000,00)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, los cuales son cedidos al Instituto</w:t>
            </w:r>
            <w:r w:rsidR="00AA078D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con destinación específica al mencionado Centro de Desarrollo Infantil que permitirá b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eneficiar a </w:t>
            </w:r>
            <w:r w:rsidR="00957BD2" w:rsidRPr="00957BD2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300</w:t>
            </w:r>
            <w:r w:rsidR="00957BD2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 xml:space="preserve"> </w:t>
            </w:r>
            <w:r w:rsidR="00AD141C" w:rsidRPr="00C4432C">
              <w:rPr>
                <w:rFonts w:ascii="Arial Narrow" w:hAnsi="Arial Narrow" w:cs="Arial"/>
                <w:sz w:val="22"/>
                <w:szCs w:val="22"/>
                <w:shd w:val="clear" w:color="auto" w:fill="FFFFFF"/>
              </w:rPr>
              <w:t>niñas y niños de Cero a Cinco años.</w:t>
            </w:r>
          </w:p>
          <w:p w14:paraId="10188BA7" w14:textId="77777777" w:rsidR="004B0AB0" w:rsidRPr="00AA078D" w:rsidRDefault="004B0AB0" w:rsidP="004B0AB0">
            <w:pPr>
              <w:pStyle w:val="Sinespaciado"/>
              <w:contextualSpacing/>
              <w:jc w:val="both"/>
              <w:rPr>
                <w:rFonts w:ascii="Arial Narrow" w:hAnsi="Arial Narrow" w:cs="Arial"/>
                <w:b/>
                <w:lang w:val="es-CO"/>
              </w:rPr>
            </w:pPr>
          </w:p>
          <w:p w14:paraId="18B23806" w14:textId="77777777" w:rsidR="004B0AB0" w:rsidRPr="00BC16D3" w:rsidRDefault="004B0AB0" w:rsidP="004B0AB0">
            <w:pPr>
              <w:pStyle w:val="Sinespaciado"/>
              <w:contextualSpacing/>
              <w:jc w:val="both"/>
              <w:rPr>
                <w:rFonts w:ascii="Arial Narrow" w:hAnsi="Arial Narrow" w:cs="Arial"/>
                <w:i/>
                <w:shd w:val="clear" w:color="auto" w:fill="FFFFFF"/>
              </w:rPr>
            </w:pPr>
            <w:r w:rsidRPr="004B0AB0">
              <w:rPr>
                <w:rFonts w:ascii="Arial Narrow" w:hAnsi="Arial Narrow" w:cs="Arial"/>
              </w:rPr>
              <w:t xml:space="preserve">La presente acta formaliza la entrega de los bienes al Instituto Colombiano de Bienestar Familiar, en las cantidades y condiciones técnicas requeridas por la </w:t>
            </w:r>
            <w:r w:rsidRPr="004B0AB0">
              <w:rPr>
                <w:rFonts w:ascii="Arial Narrow" w:hAnsi="Arial Narrow" w:cs="Arial"/>
                <w:i/>
              </w:rPr>
              <w:t>Guía orientadora para la compra de la dotación para las modalidades de educación inicial en el marco de una atención integral.</w:t>
            </w:r>
            <w:r w:rsidR="00AA078D">
              <w:rPr>
                <w:rFonts w:ascii="Arial Narrow" w:hAnsi="Arial Narrow" w:cs="Arial"/>
                <w:i/>
              </w:rPr>
              <w:t xml:space="preserve">  </w:t>
            </w:r>
            <w:r w:rsidR="00AA078D" w:rsidRPr="00BC16D3">
              <w:rPr>
                <w:rFonts w:ascii="Arial Narrow" w:hAnsi="Arial Narrow" w:cs="Arial"/>
                <w:shd w:val="clear" w:color="auto" w:fill="FFFFFF"/>
              </w:rPr>
              <w:t>Se adjunta la relación.</w:t>
            </w:r>
          </w:p>
          <w:p w14:paraId="081BF40F" w14:textId="77777777" w:rsidR="00F745C2" w:rsidRPr="00A8245A" w:rsidRDefault="00F745C2" w:rsidP="00AA078D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u w:val="single"/>
                <w:lang w:val="es-ES" w:eastAsia="en-US"/>
              </w:rPr>
            </w:pPr>
          </w:p>
        </w:tc>
      </w:tr>
      <w:tr w:rsidR="00672D98" w:rsidRPr="005B0A19" w14:paraId="59AA6A8A" w14:textId="77777777" w:rsidTr="001F36C2">
        <w:trPr>
          <w:trHeight w:val="340"/>
        </w:trPr>
        <w:tc>
          <w:tcPr>
            <w:tcW w:w="4077" w:type="dxa"/>
            <w:gridSpan w:val="3"/>
            <w:vAlign w:val="center"/>
          </w:tcPr>
          <w:p w14:paraId="32538E48" w14:textId="77777777" w:rsidR="00672D98" w:rsidRPr="0058234B" w:rsidRDefault="001F36C2" w:rsidP="001F36C2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58234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Compromisos</w:t>
            </w:r>
            <w: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 / tareas</w:t>
            </w:r>
          </w:p>
        </w:tc>
        <w:tc>
          <w:tcPr>
            <w:tcW w:w="2835" w:type="dxa"/>
            <w:gridSpan w:val="3"/>
            <w:vAlign w:val="center"/>
          </w:tcPr>
          <w:p w14:paraId="4A863A5F" w14:textId="77777777" w:rsidR="00672D98" w:rsidRPr="0058234B" w:rsidRDefault="001F36C2" w:rsidP="001F36C2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58234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Responsables</w:t>
            </w:r>
          </w:p>
        </w:tc>
        <w:tc>
          <w:tcPr>
            <w:tcW w:w="2840" w:type="dxa"/>
            <w:gridSpan w:val="2"/>
            <w:vAlign w:val="center"/>
          </w:tcPr>
          <w:p w14:paraId="1A7A1CAA" w14:textId="77777777" w:rsidR="00672D98" w:rsidRPr="0058234B" w:rsidRDefault="001F36C2" w:rsidP="001F36C2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58234B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Fechas</w:t>
            </w:r>
          </w:p>
        </w:tc>
      </w:tr>
      <w:tr w:rsidR="00672D98" w:rsidRPr="005B0A19" w14:paraId="3EF0A2EC" w14:textId="77777777" w:rsidTr="001F36C2">
        <w:trPr>
          <w:trHeight w:val="340"/>
        </w:trPr>
        <w:tc>
          <w:tcPr>
            <w:tcW w:w="4077" w:type="dxa"/>
            <w:gridSpan w:val="3"/>
            <w:vAlign w:val="center"/>
          </w:tcPr>
          <w:p w14:paraId="79C62697" w14:textId="77777777" w:rsidR="00672D98" w:rsidRPr="00BC16D3" w:rsidRDefault="00AA078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Ingresar los elementos de dotación a sus inventarios.</w:t>
            </w:r>
          </w:p>
        </w:tc>
        <w:tc>
          <w:tcPr>
            <w:tcW w:w="2835" w:type="dxa"/>
            <w:gridSpan w:val="3"/>
            <w:vAlign w:val="center"/>
          </w:tcPr>
          <w:p w14:paraId="41C375BA" w14:textId="77777777" w:rsidR="00797CB7" w:rsidRPr="00BC16D3" w:rsidRDefault="00AA078D" w:rsidP="00982EEE">
            <w:pPr>
              <w:jc w:val="center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ICBF</w:t>
            </w:r>
          </w:p>
        </w:tc>
        <w:tc>
          <w:tcPr>
            <w:tcW w:w="2840" w:type="dxa"/>
            <w:gridSpan w:val="2"/>
            <w:vAlign w:val="center"/>
          </w:tcPr>
          <w:p w14:paraId="0288389D" w14:textId="77777777" w:rsidR="00672D98" w:rsidRPr="00BC16D3" w:rsidRDefault="00AA078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Antes de diciembre 31 de 2018</w:t>
            </w:r>
          </w:p>
        </w:tc>
      </w:tr>
      <w:tr w:rsidR="00CD442E" w:rsidRPr="005B0A19" w14:paraId="1197DAE5" w14:textId="77777777" w:rsidTr="001F36C2">
        <w:trPr>
          <w:trHeight w:val="340"/>
        </w:trPr>
        <w:tc>
          <w:tcPr>
            <w:tcW w:w="4077" w:type="dxa"/>
            <w:gridSpan w:val="3"/>
            <w:vAlign w:val="center"/>
          </w:tcPr>
          <w:p w14:paraId="30A700F1" w14:textId="77777777" w:rsidR="00CD442E" w:rsidRPr="00BC16D3" w:rsidRDefault="00AA078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Trasladar los elementos de dotación al CDI beneficiario</w:t>
            </w:r>
          </w:p>
        </w:tc>
        <w:tc>
          <w:tcPr>
            <w:tcW w:w="2835" w:type="dxa"/>
            <w:gridSpan w:val="3"/>
            <w:vAlign w:val="center"/>
          </w:tcPr>
          <w:p w14:paraId="11DBF9CA" w14:textId="77777777" w:rsidR="00CD442E" w:rsidRPr="00BC16D3" w:rsidRDefault="00AA078D" w:rsidP="00982EEE">
            <w:pPr>
              <w:jc w:val="center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ICBF</w:t>
            </w:r>
          </w:p>
        </w:tc>
        <w:tc>
          <w:tcPr>
            <w:tcW w:w="2840" w:type="dxa"/>
            <w:gridSpan w:val="2"/>
            <w:vAlign w:val="center"/>
          </w:tcPr>
          <w:p w14:paraId="3F0A84DD" w14:textId="36B88DC0" w:rsidR="00CD442E" w:rsidRPr="00AA078D" w:rsidRDefault="00BC16D3" w:rsidP="001F36C2">
            <w:pPr>
              <w:rPr>
                <w:rFonts w:ascii="Arial Narrow" w:hAnsi="Arial Narrow" w:cs="Arial"/>
                <w:color w:val="FF0000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Segundo semestre de 2019</w:t>
            </w:r>
          </w:p>
        </w:tc>
      </w:tr>
      <w:tr w:rsidR="00CD442E" w:rsidRPr="005B0A19" w14:paraId="3CDB75F4" w14:textId="77777777" w:rsidTr="001F36C2">
        <w:trPr>
          <w:trHeight w:val="340"/>
        </w:trPr>
        <w:tc>
          <w:tcPr>
            <w:tcW w:w="4077" w:type="dxa"/>
            <w:gridSpan w:val="3"/>
            <w:vAlign w:val="center"/>
          </w:tcPr>
          <w:p w14:paraId="09B5370C" w14:textId="77777777" w:rsidR="00CD442E" w:rsidRPr="00BC16D3" w:rsidRDefault="00AA078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 xml:space="preserve">Hacer acompañamiento al ICBF sobre la </w:t>
            </w: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lastRenderedPageBreak/>
              <w:t xml:space="preserve">entrega de los elementos de dotación recibidos hasta el CDI ¨Los Sauces¨ </w:t>
            </w:r>
          </w:p>
        </w:tc>
        <w:tc>
          <w:tcPr>
            <w:tcW w:w="2835" w:type="dxa"/>
            <w:gridSpan w:val="3"/>
            <w:vAlign w:val="center"/>
          </w:tcPr>
          <w:p w14:paraId="080D6F26" w14:textId="77777777" w:rsidR="00CD442E" w:rsidRPr="00BC16D3" w:rsidRDefault="00AA078D" w:rsidP="00982EEE">
            <w:pPr>
              <w:jc w:val="center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lastRenderedPageBreak/>
              <w:t>DAPRE</w:t>
            </w:r>
          </w:p>
        </w:tc>
        <w:tc>
          <w:tcPr>
            <w:tcW w:w="2840" w:type="dxa"/>
            <w:gridSpan w:val="2"/>
            <w:vAlign w:val="center"/>
          </w:tcPr>
          <w:p w14:paraId="066DC998" w14:textId="22B027C7" w:rsidR="00CD442E" w:rsidRPr="005B0A19" w:rsidRDefault="00BC16D3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Segundo semestre de 2019</w:t>
            </w:r>
          </w:p>
        </w:tc>
      </w:tr>
      <w:tr w:rsidR="0058234B" w:rsidRPr="005B0A19" w14:paraId="417ACF33" w14:textId="77777777" w:rsidTr="001F36C2">
        <w:trPr>
          <w:trHeight w:val="340"/>
        </w:trPr>
        <w:tc>
          <w:tcPr>
            <w:tcW w:w="4077" w:type="dxa"/>
            <w:gridSpan w:val="3"/>
            <w:vAlign w:val="center"/>
          </w:tcPr>
          <w:p w14:paraId="4A48F226" w14:textId="77777777" w:rsidR="0058234B" w:rsidRPr="00BC16D3" w:rsidRDefault="00AA078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 xml:space="preserve">Informar a la Fundación Cemex sobre la entrega de los elementos en sitio </w:t>
            </w:r>
          </w:p>
        </w:tc>
        <w:tc>
          <w:tcPr>
            <w:tcW w:w="2835" w:type="dxa"/>
            <w:gridSpan w:val="3"/>
            <w:vAlign w:val="center"/>
          </w:tcPr>
          <w:p w14:paraId="6B7E73D8" w14:textId="77777777" w:rsidR="0058234B" w:rsidRPr="00BC16D3" w:rsidRDefault="00AA078D" w:rsidP="00982EEE">
            <w:pPr>
              <w:jc w:val="center"/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sz w:val="22"/>
                <w:szCs w:val="22"/>
                <w:lang w:val="es-ES" w:eastAsia="en-US"/>
              </w:rPr>
              <w:t>DAPRE</w:t>
            </w:r>
          </w:p>
        </w:tc>
        <w:tc>
          <w:tcPr>
            <w:tcW w:w="2840" w:type="dxa"/>
            <w:gridSpan w:val="2"/>
            <w:vAlign w:val="center"/>
          </w:tcPr>
          <w:p w14:paraId="6D2F0FB7" w14:textId="5AF2CE70" w:rsidR="0058234B" w:rsidRPr="005B0A19" w:rsidRDefault="00BC16D3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  <w:r w:rsidRPr="00BC16D3">
              <w:rPr>
                <w:rFonts w:ascii="Arial Narrow" w:hAnsi="Arial Narrow" w:cs="Arial"/>
                <w:color w:val="1F497D" w:themeColor="text2"/>
                <w:sz w:val="22"/>
                <w:szCs w:val="22"/>
                <w:shd w:val="clear" w:color="auto" w:fill="FFFFFF"/>
              </w:rPr>
              <w:t>Segundo semestre de 2019</w:t>
            </w:r>
          </w:p>
        </w:tc>
      </w:tr>
      <w:tr w:rsidR="00BC16D3" w:rsidRPr="005B0A19" w14:paraId="0C179099" w14:textId="77777777" w:rsidTr="006F3982">
        <w:trPr>
          <w:trHeight w:val="690"/>
        </w:trPr>
        <w:tc>
          <w:tcPr>
            <w:tcW w:w="9752" w:type="dxa"/>
            <w:gridSpan w:val="8"/>
            <w:vAlign w:val="center"/>
          </w:tcPr>
          <w:p w14:paraId="4642CF4D" w14:textId="77777777" w:rsidR="00BC16D3" w:rsidRPr="005B0A19" w:rsidRDefault="00BC16D3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1F36C2" w:rsidRPr="005B0A19" w14:paraId="687823DF" w14:textId="77777777" w:rsidTr="001F36C2">
        <w:trPr>
          <w:trHeight w:val="340"/>
        </w:trPr>
        <w:tc>
          <w:tcPr>
            <w:tcW w:w="9752" w:type="dxa"/>
            <w:gridSpan w:val="8"/>
            <w:vAlign w:val="center"/>
          </w:tcPr>
          <w:p w14:paraId="1E92C3AF" w14:textId="77777777" w:rsidR="001F36C2" w:rsidRDefault="00EE0910" w:rsidP="00955CE3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975F35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FIRMA ASISTENTES </w:t>
            </w:r>
          </w:p>
          <w:p w14:paraId="7F69C29F" w14:textId="77777777" w:rsidR="004B0AB0" w:rsidRDefault="004B0AB0" w:rsidP="00955CE3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14:paraId="175C5ADB" w14:textId="0E3F7A49" w:rsidR="004B0AB0" w:rsidRPr="005A25B1" w:rsidRDefault="004B0AB0" w:rsidP="004B0AB0">
            <w:pPr>
              <w:jc w:val="both"/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</w:pP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Se firma en la ciudad de </w:t>
            </w:r>
            <w:r w:rsidR="00AA078D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Bogotá D.C, 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en </w:t>
            </w:r>
            <w:r w:rsidR="00AA078D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>dos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 originales, uno para cada una de las partes, a los </w:t>
            </w:r>
            <w:r w:rsidR="00AA078D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>siete (7)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 días del mes de </w:t>
            </w:r>
            <w:r w:rsidR="00AA078D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noviembre </w:t>
            </w:r>
            <w:bookmarkStart w:id="0" w:name="_GoBack"/>
            <w:bookmarkEnd w:id="0"/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 xml:space="preserve">del año </w:t>
            </w:r>
            <w:r w:rsidR="00AA078D"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>2018</w:t>
            </w:r>
            <w:r w:rsidRPr="005A25B1">
              <w:rPr>
                <w:rFonts w:ascii="Arial Narrow" w:hAnsi="Arial Narrow" w:cs="Arial"/>
                <w:color w:val="000000" w:themeColor="text1"/>
                <w:sz w:val="22"/>
                <w:szCs w:val="22"/>
              </w:rPr>
              <w:t>.</w:t>
            </w:r>
          </w:p>
          <w:p w14:paraId="4D16383C" w14:textId="77777777" w:rsidR="004B0AB0" w:rsidRPr="00975F35" w:rsidRDefault="004B0AB0" w:rsidP="00955CE3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</w:tc>
      </w:tr>
      <w:tr w:rsidR="001F36C2" w:rsidRPr="005B0A19" w14:paraId="34AEBA99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64050630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Nombre</w:t>
            </w:r>
          </w:p>
        </w:tc>
        <w:tc>
          <w:tcPr>
            <w:tcW w:w="2693" w:type="dxa"/>
            <w:gridSpan w:val="3"/>
            <w:vAlign w:val="center"/>
          </w:tcPr>
          <w:p w14:paraId="2FCB5A06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Cargo / Dependencia</w:t>
            </w:r>
          </w:p>
        </w:tc>
        <w:tc>
          <w:tcPr>
            <w:tcW w:w="2127" w:type="dxa"/>
            <w:gridSpan w:val="2"/>
            <w:vAlign w:val="center"/>
          </w:tcPr>
          <w:p w14:paraId="274951F4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Entidad</w:t>
            </w:r>
          </w:p>
        </w:tc>
        <w:tc>
          <w:tcPr>
            <w:tcW w:w="1847" w:type="dxa"/>
            <w:vAlign w:val="center"/>
          </w:tcPr>
          <w:p w14:paraId="42D9B2D7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Firma</w:t>
            </w:r>
          </w:p>
        </w:tc>
      </w:tr>
      <w:tr w:rsidR="001F36C2" w:rsidRPr="005B0A19" w14:paraId="0E70F7BB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2E3946EA" w14:textId="77777777" w:rsidR="001F36C2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666255D9" w14:textId="77777777" w:rsidR="001F36C2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658453AD" w14:textId="77777777" w:rsidR="001F36C2" w:rsidRPr="005B0A19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208AF8A1" w14:textId="77777777" w:rsidR="001F36C2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EE0910" w:rsidRPr="005B0A19" w14:paraId="28C8D4FC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1EDC801A" w14:textId="77777777" w:rsidR="00EE0910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0C2B1DA5" w14:textId="77777777" w:rsidR="00EE0910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6D1CFF42" w14:textId="77777777" w:rsidR="00EE0910" w:rsidRPr="005B0A19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0C796949" w14:textId="77777777" w:rsidR="00EE0910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EE0910" w:rsidRPr="005B0A19" w14:paraId="2F151E1C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3B9F9B9E" w14:textId="77777777" w:rsidR="00EE0910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7521CE98" w14:textId="77777777" w:rsidR="00EE0910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2CFF8106" w14:textId="77777777" w:rsidR="00EE0910" w:rsidRPr="005B0A19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61059AEB" w14:textId="77777777" w:rsidR="00EE0910" w:rsidRDefault="00EE0910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AC1ECD" w:rsidRPr="005B0A19" w14:paraId="4E47698F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5830F1DC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68BB6F05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799EF472" w14:textId="77777777" w:rsidR="00AC1ECD" w:rsidRPr="005B0A19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6214AD40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AC1ECD" w:rsidRPr="005B0A19" w14:paraId="2A2C3501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24A96FB6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132F6E04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1D9C3B37" w14:textId="77777777" w:rsidR="00AC1ECD" w:rsidRPr="005B0A19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0D986375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AC1ECD" w:rsidRPr="005B0A19" w14:paraId="621A89D9" w14:textId="77777777" w:rsidTr="00EE0910">
        <w:trPr>
          <w:trHeight w:val="340"/>
        </w:trPr>
        <w:tc>
          <w:tcPr>
            <w:tcW w:w="3085" w:type="dxa"/>
            <w:gridSpan w:val="2"/>
            <w:vAlign w:val="center"/>
          </w:tcPr>
          <w:p w14:paraId="7CFA355C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25DE0DFF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52CBC7FA" w14:textId="77777777" w:rsidR="00AC1ECD" w:rsidRPr="005B0A19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6EC3A193" w14:textId="77777777" w:rsidR="00AC1ECD" w:rsidRDefault="00AC1ECD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  <w:tr w:rsidR="001F36C2" w:rsidRPr="005B0A19" w14:paraId="783BAF51" w14:textId="77777777" w:rsidTr="00EE0910">
        <w:trPr>
          <w:trHeight w:val="340"/>
        </w:trPr>
        <w:tc>
          <w:tcPr>
            <w:tcW w:w="3085" w:type="dxa"/>
            <w:gridSpan w:val="2"/>
            <w:vMerge w:val="restart"/>
            <w:vAlign w:val="center"/>
          </w:tcPr>
          <w:p w14:paraId="2F273701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Próxima reunión</w:t>
            </w:r>
          </w:p>
        </w:tc>
        <w:tc>
          <w:tcPr>
            <w:tcW w:w="2693" w:type="dxa"/>
            <w:gridSpan w:val="3"/>
            <w:vAlign w:val="center"/>
          </w:tcPr>
          <w:p w14:paraId="0E75EDCB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Fecha</w:t>
            </w:r>
          </w:p>
        </w:tc>
        <w:tc>
          <w:tcPr>
            <w:tcW w:w="2127" w:type="dxa"/>
            <w:gridSpan w:val="2"/>
            <w:vAlign w:val="center"/>
          </w:tcPr>
          <w:p w14:paraId="5D3042B6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Hora</w:t>
            </w:r>
          </w:p>
        </w:tc>
        <w:tc>
          <w:tcPr>
            <w:tcW w:w="1847" w:type="dxa"/>
            <w:vAlign w:val="center"/>
          </w:tcPr>
          <w:p w14:paraId="1F7C2247" w14:textId="77777777" w:rsidR="001F36C2" w:rsidRPr="001F36C2" w:rsidRDefault="001F36C2" w:rsidP="001F36C2">
            <w:pP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1F36C2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Lugar</w:t>
            </w:r>
          </w:p>
        </w:tc>
      </w:tr>
      <w:tr w:rsidR="001F36C2" w:rsidRPr="005B0A19" w14:paraId="2A50F251" w14:textId="77777777" w:rsidTr="00EE0910">
        <w:trPr>
          <w:trHeight w:val="340"/>
        </w:trPr>
        <w:tc>
          <w:tcPr>
            <w:tcW w:w="3085" w:type="dxa"/>
            <w:gridSpan w:val="2"/>
            <w:vMerge/>
            <w:vAlign w:val="center"/>
          </w:tcPr>
          <w:p w14:paraId="24C1B91A" w14:textId="77777777" w:rsidR="001F36C2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693" w:type="dxa"/>
            <w:gridSpan w:val="3"/>
            <w:vAlign w:val="center"/>
          </w:tcPr>
          <w:p w14:paraId="36E6EBE5" w14:textId="77777777" w:rsidR="001F36C2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2127" w:type="dxa"/>
            <w:gridSpan w:val="2"/>
            <w:vAlign w:val="center"/>
          </w:tcPr>
          <w:p w14:paraId="53F474AD" w14:textId="77777777" w:rsidR="001F36C2" w:rsidRPr="005B0A19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  <w:tc>
          <w:tcPr>
            <w:tcW w:w="1847" w:type="dxa"/>
            <w:vAlign w:val="center"/>
          </w:tcPr>
          <w:p w14:paraId="642CEB6F" w14:textId="77777777" w:rsidR="001F36C2" w:rsidRDefault="001F36C2" w:rsidP="001F36C2">
            <w:pPr>
              <w:rPr>
                <w:rFonts w:ascii="Arial Narrow" w:hAnsi="Arial Narrow" w:cs="Arial"/>
                <w:sz w:val="22"/>
                <w:szCs w:val="22"/>
                <w:lang w:val="es-ES" w:eastAsia="en-US"/>
              </w:rPr>
            </w:pPr>
          </w:p>
        </w:tc>
      </w:tr>
    </w:tbl>
    <w:p w14:paraId="7E6CE3F7" w14:textId="77777777" w:rsidR="00AD141C" w:rsidRDefault="00AD141C" w:rsidP="000E64C4">
      <w:pPr>
        <w:rPr>
          <w:rFonts w:ascii="Arial Narrow" w:hAnsi="Arial Narrow" w:cs="Arial"/>
          <w:sz w:val="22"/>
          <w:szCs w:val="22"/>
          <w:lang w:eastAsia="es-CO"/>
        </w:rPr>
      </w:pPr>
    </w:p>
    <w:p w14:paraId="32727311" w14:textId="77777777" w:rsidR="00AD141C" w:rsidRDefault="00AD141C">
      <w:pPr>
        <w:rPr>
          <w:rFonts w:ascii="Arial Narrow" w:hAnsi="Arial Narrow" w:cs="Arial"/>
          <w:sz w:val="22"/>
          <w:szCs w:val="22"/>
          <w:lang w:eastAsia="es-CO"/>
        </w:rPr>
      </w:pPr>
      <w:r>
        <w:rPr>
          <w:rFonts w:ascii="Arial Narrow" w:hAnsi="Arial Narrow" w:cs="Arial"/>
          <w:sz w:val="22"/>
          <w:szCs w:val="22"/>
          <w:lang w:eastAsia="es-CO"/>
        </w:rPr>
        <w:br w:type="page"/>
      </w:r>
    </w:p>
    <w:p w14:paraId="6BB52239" w14:textId="77777777" w:rsidR="00AD141C" w:rsidRDefault="00AD141C" w:rsidP="000E64C4">
      <w:pPr>
        <w:rPr>
          <w:rFonts w:ascii="Arial Narrow" w:hAnsi="Arial Narrow" w:cs="Arial"/>
          <w:sz w:val="22"/>
          <w:szCs w:val="22"/>
          <w:lang w:eastAsia="es-CO"/>
        </w:rPr>
      </w:pPr>
    </w:p>
    <w:p w14:paraId="1EEED6C0" w14:textId="77777777" w:rsidR="00AD141C" w:rsidRDefault="00AD141C" w:rsidP="000E64C4">
      <w:pPr>
        <w:rPr>
          <w:rFonts w:ascii="Arial Narrow" w:hAnsi="Arial Narrow" w:cs="Arial"/>
          <w:sz w:val="22"/>
          <w:szCs w:val="22"/>
          <w:lang w:eastAsia="es-CO"/>
        </w:rPr>
      </w:pPr>
    </w:p>
    <w:p w14:paraId="4BB148E9" w14:textId="77777777" w:rsidR="00AD141C" w:rsidRPr="00AD141C" w:rsidRDefault="00AD141C" w:rsidP="00AD141C">
      <w:pPr>
        <w:jc w:val="center"/>
        <w:rPr>
          <w:rFonts w:ascii="Arial Narrow" w:hAnsi="Arial Narrow" w:cs="Arial"/>
          <w:b/>
          <w:sz w:val="22"/>
          <w:szCs w:val="22"/>
          <w:lang w:eastAsia="es-CO"/>
        </w:rPr>
      </w:pPr>
      <w:r w:rsidRPr="00AD141C">
        <w:rPr>
          <w:rFonts w:ascii="Arial Narrow" w:hAnsi="Arial Narrow" w:cs="Arial"/>
          <w:b/>
          <w:sz w:val="22"/>
          <w:szCs w:val="22"/>
          <w:lang w:eastAsia="es-CO"/>
        </w:rPr>
        <w:t>RELACIÓN DE ELEMENTOS ENTREGADOS PARA EL CENTRO DE DESARROLLO INFANTIL EN LA CIUDADELA ¨LOS SAUCES¨</w:t>
      </w:r>
    </w:p>
    <w:p w14:paraId="6B46DF38" w14:textId="77777777" w:rsidR="00AD141C" w:rsidRDefault="00AD141C" w:rsidP="00AD141C">
      <w:pPr>
        <w:jc w:val="both"/>
        <w:rPr>
          <w:rFonts w:ascii="Arial Narrow" w:hAnsi="Arial Narrow" w:cs="Arial"/>
          <w:color w:val="FF0000"/>
          <w:sz w:val="22"/>
          <w:szCs w:val="22"/>
          <w:shd w:val="clear" w:color="auto" w:fill="FFFFFF"/>
        </w:rPr>
      </w:pPr>
      <w:r>
        <w:rPr>
          <w:rFonts w:ascii="Arial Narrow" w:hAnsi="Arial Narrow" w:cs="Arial"/>
          <w:color w:val="FF0000"/>
          <w:sz w:val="22"/>
          <w:szCs w:val="22"/>
          <w:shd w:val="clear" w:color="auto" w:fill="FFFFFF"/>
        </w:rPr>
        <w:t xml:space="preserve">  </w:t>
      </w:r>
    </w:p>
    <w:p w14:paraId="18EE599D" w14:textId="77777777" w:rsidR="00AD141C" w:rsidRPr="004B0AB0" w:rsidRDefault="00AD141C" w:rsidP="00AD141C">
      <w:pPr>
        <w:jc w:val="both"/>
        <w:rPr>
          <w:rFonts w:ascii="Arial Narrow" w:hAnsi="Arial Narrow" w:cs="Arial"/>
          <w:color w:val="000000"/>
          <w:sz w:val="22"/>
          <w:szCs w:val="22"/>
          <w:shd w:val="clear" w:color="auto" w:fill="FFFFFF"/>
        </w:rPr>
      </w:pPr>
    </w:p>
    <w:tbl>
      <w:tblPr>
        <w:tblW w:w="851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6"/>
        <w:gridCol w:w="2567"/>
        <w:gridCol w:w="1364"/>
        <w:gridCol w:w="4092"/>
      </w:tblGrid>
      <w:tr w:rsidR="008961C1" w:rsidRPr="00AA7F83" w14:paraId="440D1B96" w14:textId="77777777" w:rsidTr="00BB3304">
        <w:trPr>
          <w:trHeight w:val="345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5898BD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  <w:proofErr w:type="spellStart"/>
            <w:r w:rsidRPr="008F7FA5"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>N°</w:t>
            </w:r>
            <w:proofErr w:type="spellEnd"/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8C5851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>Elementos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C8F13EC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 xml:space="preserve">Unidades </w:t>
            </w:r>
          </w:p>
        </w:tc>
        <w:tc>
          <w:tcPr>
            <w:tcW w:w="4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7FC45C4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>Foto</w:t>
            </w:r>
          </w:p>
        </w:tc>
      </w:tr>
      <w:tr w:rsidR="008961C1" w:rsidRPr="008F7FA5" w14:paraId="66D98B31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829DA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A5A4C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CANECA PARA ROPA SUCIA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7081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E95E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A45EA4A" wp14:editId="0739D235">
                  <wp:extent cx="1057093" cy="1409351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-2018-11-05-15-02-35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75" cy="14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68B8A8B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BDD38E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9D8FD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CANECA PLÁSTICA CON TAPA DE 120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612B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7CD4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041ED01" wp14:editId="0C2E3095">
                  <wp:extent cx="1149327" cy="15323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HOTO-2018-11-05-15-02-4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153" cy="153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134445D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ECE3C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AC88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CANECA PLÁSTICA CON TAPA 60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99C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9775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30A8936" wp14:editId="263EC897">
                  <wp:extent cx="937541" cy="124996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HOTO-2018-11-05-15-03-0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948" cy="126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E941B34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4BA6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5EB0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BALDE PLÁSTICO GRANDE CON ESCURRIDOR 35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76A6D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AB87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1A218E1" wp14:editId="52A14947">
                  <wp:extent cx="1029780" cy="137293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HOTO-2018-11-05-15-03-0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809" cy="13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117EAB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6F89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7A5D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BALDE PLÁSTICO CON ESCURRIDOR 12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24FD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D0AE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08504F5" wp14:editId="5A1BEE83">
                  <wp:extent cx="595619" cy="1040234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HOTO-2018-11-05-15-03-04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162" t="41449" r="-795" b="22353"/>
                          <a:stretch/>
                        </pic:blipFill>
                        <pic:spPr bwMode="auto">
                          <a:xfrm>
                            <a:off x="0" y="0"/>
                            <a:ext cx="598412" cy="104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6834BEE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3CA71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A1CCD" w14:textId="77777777" w:rsidR="008961C1" w:rsidRPr="00E96494" w:rsidRDefault="008961C1" w:rsidP="00BB3304">
            <w:pPr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E96494">
              <w:rPr>
                <w:rFonts w:ascii="Arial Narrow" w:hAnsi="Arial Narrow"/>
                <w:sz w:val="20"/>
                <w:szCs w:val="20"/>
                <w:lang w:eastAsia="es-CO"/>
              </w:rPr>
              <w:t>CANECA PLÁSTICA CON TAPA 20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FD6D1" w14:textId="77777777" w:rsidR="008961C1" w:rsidRPr="00E96494" w:rsidRDefault="008961C1" w:rsidP="00BB3304">
            <w:pPr>
              <w:jc w:val="center"/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E96494">
              <w:rPr>
                <w:rFonts w:ascii="Arial Narrow" w:hAnsi="Arial Narrow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0CA7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  <w:lang w:eastAsia="es-CO"/>
              </w:rPr>
              <w:drawing>
                <wp:inline distT="0" distB="0" distL="0" distR="0" wp14:anchorId="7C9A0AAD" wp14:editId="3C988F0D">
                  <wp:extent cx="1129634" cy="959485"/>
                  <wp:effectExtent l="8572" t="0" r="3493" b="3492"/>
                  <wp:docPr id="64" name="Imagen 64" descr="Imagen que contiene suelo, interior, edificio, siguient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DSC_3009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1" t="9666" r="39908" b="14423"/>
                          <a:stretch/>
                        </pic:blipFill>
                        <pic:spPr bwMode="auto">
                          <a:xfrm rot="5400000">
                            <a:off x="0" y="0"/>
                            <a:ext cx="1131931" cy="961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EB7AC07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4E578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3F7C0" w14:textId="77777777" w:rsidR="008961C1" w:rsidRPr="00AB2A7A" w:rsidRDefault="008961C1" w:rsidP="00BB3304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PAPELERA PARA SANITARIO 10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43B58" w14:textId="77777777" w:rsidR="008961C1" w:rsidRPr="00AB2A7A" w:rsidRDefault="008961C1" w:rsidP="00BB3304">
            <w:pPr>
              <w:jc w:val="center"/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15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57A7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3B4B778" wp14:editId="06EF56F5">
                  <wp:extent cx="1237615" cy="968210"/>
                  <wp:effectExtent l="1588" t="0" r="2222" b="2223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HOTO-2018-11-05-15-03-08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322"/>
                          <a:stretch/>
                        </pic:blipFill>
                        <pic:spPr bwMode="auto">
                          <a:xfrm rot="16200000">
                            <a:off x="0" y="0"/>
                            <a:ext cx="1247275" cy="975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0D5787DD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F53FF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6341B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SET DE 3 PAPALERAS PLÁSTICAS PARA RESIDUOS CON TAPA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9BAD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0909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6E798BF" wp14:editId="1DDBA384">
                  <wp:extent cx="723965" cy="965214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HOTO-2018-11-05-15-02-4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250" cy="97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16E9D2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3D3B1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9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D262A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SET PUNTO ECOLÓGICO DE 3 PAPELERAS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DCC4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2DABF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E1CC76A" wp14:editId="011AD36D">
                  <wp:extent cx="1471989" cy="1103992"/>
                  <wp:effectExtent l="0" t="0" r="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HOTO-2018-11-05-15-03-2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437" cy="11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6E1EF49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F3A0F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30BF7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PONCHERA LAVANDERÍA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EFD9D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445A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D2DACA0" wp14:editId="5C446086">
                  <wp:extent cx="980972" cy="742824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HOTO-2018-11-05-15-02-50_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62" b="29440"/>
                          <a:stretch/>
                        </pic:blipFill>
                        <pic:spPr bwMode="auto">
                          <a:xfrm>
                            <a:off x="0" y="0"/>
                            <a:ext cx="990911" cy="75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99686AD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5C3DF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821B1" w14:textId="77777777" w:rsidR="008961C1" w:rsidRPr="00AB2A7A" w:rsidRDefault="008961C1" w:rsidP="00BB3304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PONCHERA COCINA 10LT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181C8" w14:textId="77777777" w:rsidR="008961C1" w:rsidRPr="00AB2A7A" w:rsidRDefault="008961C1" w:rsidP="00BB3304">
            <w:pPr>
              <w:jc w:val="center"/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CA082" w14:textId="77777777" w:rsidR="008961C1" w:rsidRPr="00AB2A7A" w:rsidRDefault="008961C1" w:rsidP="00BB3304">
            <w:pPr>
              <w:jc w:val="center"/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noProof/>
                <w:color w:val="000000" w:themeColor="text1"/>
              </w:rPr>
              <w:drawing>
                <wp:inline distT="0" distB="0" distL="0" distR="0" wp14:anchorId="4637D75C" wp14:editId="674DC6BA">
                  <wp:extent cx="1344507" cy="738231"/>
                  <wp:effectExtent l="0" t="0" r="8255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HOTO-2018-11-05-15-02-44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790"/>
                          <a:stretch/>
                        </pic:blipFill>
                        <pic:spPr bwMode="auto">
                          <a:xfrm>
                            <a:off x="0" y="0"/>
                            <a:ext cx="1359920" cy="746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150CB5E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9609C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12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BF844" w14:textId="77777777" w:rsidR="008961C1" w:rsidRPr="008C75EC" w:rsidRDefault="008961C1" w:rsidP="00BB3304">
            <w:pPr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8C75EC">
              <w:rPr>
                <w:rFonts w:ascii="Arial Narrow" w:hAnsi="Arial Narrow"/>
                <w:sz w:val="20"/>
                <w:szCs w:val="20"/>
                <w:lang w:eastAsia="es-CO"/>
              </w:rPr>
              <w:t>CALDERO 25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0405D" w14:textId="77777777" w:rsidR="008961C1" w:rsidRPr="008C75EC" w:rsidRDefault="008961C1" w:rsidP="00BB3304">
            <w:pPr>
              <w:jc w:val="center"/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8C75EC">
              <w:rPr>
                <w:rFonts w:ascii="Arial Narrow" w:hAnsi="Arial Narrow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20CC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  <w:lang w:eastAsia="es-CO"/>
              </w:rPr>
              <w:drawing>
                <wp:inline distT="0" distB="0" distL="0" distR="0" wp14:anchorId="2DCDB366" wp14:editId="47682420">
                  <wp:extent cx="2217779" cy="1247462"/>
                  <wp:effectExtent l="0" t="0" r="0" b="0"/>
                  <wp:docPr id="72" name="Imagen 72" descr="Imagen que contiene interior, suel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DSC_301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384" cy="125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47F7F5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69AE8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1943E" w14:textId="77777777" w:rsidR="008961C1" w:rsidRPr="00AB2A7A" w:rsidRDefault="008961C1" w:rsidP="00BB3304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OLLA A PRESIÓN DE 10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0DFD2" w14:textId="77777777" w:rsidR="008961C1" w:rsidRPr="00AB2A7A" w:rsidRDefault="008961C1" w:rsidP="00BB3304">
            <w:pPr>
              <w:jc w:val="center"/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7583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13EB1D3" wp14:editId="5D38A918">
                  <wp:extent cx="857703" cy="114351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HOTO-2018-11-05-15-03-2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782" cy="1156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BBD576" wp14:editId="7DF8E9B4">
                  <wp:extent cx="1208014" cy="830510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HOTO-2018-11-05-15-03-25.jp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557" b="27177"/>
                          <a:stretch/>
                        </pic:blipFill>
                        <pic:spPr bwMode="auto">
                          <a:xfrm>
                            <a:off x="0" y="0"/>
                            <a:ext cx="1228642" cy="84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041CEECE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5B64D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F858E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OLLA PARA ZONA DE LACTANCIA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393C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8B7B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12A966D" wp14:editId="69D9AD22">
                  <wp:extent cx="1149292" cy="109056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HOTO-2018-11-05-15-03-23.jp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21" t="22861" r="14635" b="23087"/>
                          <a:stretch/>
                        </pic:blipFill>
                        <pic:spPr bwMode="auto">
                          <a:xfrm>
                            <a:off x="0" y="0"/>
                            <a:ext cx="1160423" cy="1101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C27CA21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209F5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4F3E4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OLLAS # 24 EN ALUMINIO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D3D4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4C9A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ED3F3E0" wp14:editId="043FC241">
                  <wp:extent cx="1586669" cy="119000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HOTO-2018-11-05-15-02-44_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78" cy="120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315F763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2703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F5B75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OLLAS # 32 EN ALUMINIO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4684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13E4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D0BDDFB" wp14:editId="6B4F99A8">
                  <wp:extent cx="1565950" cy="1174462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HOTO-2018-11-05-15-02-36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64" cy="118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DDEE5ED" w14:textId="77777777" w:rsidTr="00BB3304">
        <w:trPr>
          <w:trHeight w:val="678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649C9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973E5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PAILA EN ALUMINIO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FE3C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2C72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7C6BA10" wp14:editId="4DDCF7B7">
                  <wp:extent cx="1075957" cy="1082180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HOTO-2018-11-05-15-03-38.jp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955" b="48667"/>
                          <a:stretch/>
                        </pic:blipFill>
                        <pic:spPr bwMode="auto">
                          <a:xfrm>
                            <a:off x="0" y="0"/>
                            <a:ext cx="1090384" cy="1096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1803A5" wp14:editId="01509475">
                  <wp:extent cx="1390203" cy="1042652"/>
                  <wp:effectExtent l="0" t="0" r="635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HOTO-2018-11-05-15-03-57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353" cy="105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4ED28A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7AF3B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18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A471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CUCHARA SOPERA EN ACERO INOXIDABLE PARA NIÑOS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73E3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189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98DA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B5BF2DF" wp14:editId="6181087D">
                  <wp:extent cx="1441554" cy="747186"/>
                  <wp:effectExtent l="0" t="0" r="635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HOTO-2018-11-05-15-03-52_1.jp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48" b="44175"/>
                          <a:stretch/>
                        </pic:blipFill>
                        <pic:spPr bwMode="auto">
                          <a:xfrm>
                            <a:off x="0" y="0"/>
                            <a:ext cx="1451374" cy="752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04AAE0C5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E2DDD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19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28041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CUCHARA PARA POSTRE EN ACERO INOXIDABLE PARA NIÑOS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F18F4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39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D0C3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E2F8096" wp14:editId="6F64BC20">
                  <wp:extent cx="1130731" cy="848048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7aeabba0-ce9b-4657-b884-15c4425e05e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461" cy="85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1E41FD8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DA063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EBFF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CUCHARA SILICONA PARA BEBE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85ECD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984B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6921C54" wp14:editId="2E556A01">
                  <wp:extent cx="1473253" cy="110494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HOTO-2018-11-05-15-03-51_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35" cy="111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7744786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5504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87975" w14:textId="77777777" w:rsidR="008961C1" w:rsidRPr="001A6F2A" w:rsidRDefault="008961C1" w:rsidP="00BB3304">
            <w:pPr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1A6F2A">
              <w:rPr>
                <w:rFonts w:ascii="Arial Narrow" w:hAnsi="Arial Narrow"/>
                <w:sz w:val="20"/>
                <w:szCs w:val="20"/>
                <w:lang w:eastAsia="es-CO"/>
              </w:rPr>
              <w:t>JUEGO DE CUBIERTOS PARA MESA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852DA" w14:textId="77777777" w:rsidR="008961C1" w:rsidRPr="001A6F2A" w:rsidRDefault="008961C1" w:rsidP="00BB3304">
            <w:pPr>
              <w:jc w:val="center"/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1A6F2A">
              <w:rPr>
                <w:rFonts w:ascii="Arial Narrow" w:hAnsi="Arial Narrow"/>
                <w:sz w:val="20"/>
                <w:szCs w:val="20"/>
                <w:lang w:eastAsia="es-CO"/>
              </w:rPr>
              <w:t>20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F246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  <w:lang w:eastAsia="es-CO"/>
              </w:rPr>
              <w:drawing>
                <wp:inline distT="0" distB="0" distL="0" distR="0" wp14:anchorId="1DD077A4" wp14:editId="618A88CC">
                  <wp:extent cx="1210764" cy="1671635"/>
                  <wp:effectExtent l="0" t="1905" r="6985" b="698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WhatsApp Image 2018-11-06 at 12.04.31 PM.jpe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19" t="18220" r="22950" b="20857"/>
                          <a:stretch/>
                        </pic:blipFill>
                        <pic:spPr bwMode="auto">
                          <a:xfrm rot="16200000">
                            <a:off x="0" y="0"/>
                            <a:ext cx="1213239" cy="167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3841FD0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8E43A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86B58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ESTUFA ELECTRICA DE 1 PUESTO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B0CD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8C0A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AAED91F" wp14:editId="40CC3A07">
                  <wp:extent cx="1038615" cy="1384716"/>
                  <wp:effectExtent l="0" t="0" r="9525" b="635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HOTO-2018-11-05-15-03-48_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348" cy="139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3123EF45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5312C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C512D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 xml:space="preserve">ESTUFA ENANA 1 PUESTO INDUSTRIAL 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336A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3FED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5DAE81F" wp14:editId="6A07D556">
                  <wp:extent cx="1049544" cy="1015068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d06b99ee-3923-4ec5-9313-088ce3ab0d0f.jp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0" t="11646" b="24764"/>
                          <a:stretch/>
                        </pic:blipFill>
                        <pic:spPr bwMode="auto">
                          <a:xfrm>
                            <a:off x="0" y="0"/>
                            <a:ext cx="1056603" cy="1021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38C29FF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F0542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lastRenderedPageBreak/>
              <w:t>24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981A1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TERMÓMETRO PARA ALIMENTOS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ED05D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C2F3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990299F" wp14:editId="3A998963">
                  <wp:extent cx="960900" cy="1281104"/>
                  <wp:effectExtent l="0" t="7620" r="3175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HOTO-2018-11-05-15-03-43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70809" cy="129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05E8F174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3ED62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6A8F7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RECIPIENTE ALMACENADOR 7 LITROS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CAF7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4811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F385F87" wp14:editId="20B5793D">
                  <wp:extent cx="568826" cy="758377"/>
                  <wp:effectExtent l="0" t="0" r="3175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HOTO-2018-11-05-15-03-02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69" cy="78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F8DFAA" wp14:editId="22A97A0A">
                  <wp:extent cx="733873" cy="978424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HOTO-2018-11-05-15-03-06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700" cy="99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9415DE7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3950E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A107A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RECIPIENTE PARA ALMACENAMIENTO DE CUBIERTOS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702B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023FC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ABBA015" wp14:editId="6AF92649">
                  <wp:extent cx="980266" cy="100007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HOTO-2018-11-05-15-02-52.jp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479"/>
                          <a:stretch/>
                        </pic:blipFill>
                        <pic:spPr bwMode="auto">
                          <a:xfrm>
                            <a:off x="0" y="0"/>
                            <a:ext cx="989001" cy="100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F16A88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C3B5D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3E2D76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JARRA PLÁSTICA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2D71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180C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  <w:lang w:eastAsia="es-CO"/>
              </w:rPr>
              <w:drawing>
                <wp:inline distT="0" distB="0" distL="0" distR="0" wp14:anchorId="733EA47F" wp14:editId="45397E38">
                  <wp:extent cx="2064283" cy="971550"/>
                  <wp:effectExtent l="0" t="0" r="0" b="0"/>
                  <wp:docPr id="88" name="Imagen 88" descr="Imagen que contiene ventana, mesa, interior, sent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DSC_3005.JP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329"/>
                          <a:stretch/>
                        </pic:blipFill>
                        <pic:spPr bwMode="auto">
                          <a:xfrm>
                            <a:off x="0" y="0"/>
                            <a:ext cx="2066507" cy="972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C1A4195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B8F57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28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C6F03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PLATERO PLÁSTICO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A789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160C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9ABFB57" wp14:editId="65D62001">
                  <wp:extent cx="1521203" cy="1140903"/>
                  <wp:effectExtent l="0" t="0" r="3175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HOTO-2018-11-05-15-03-25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578" cy="115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C7E9C92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2A6B4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29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21C5D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BANDEJAS EN ACERO INOXIDABLE RECTANGULARES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6CE8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15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D504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296B9AD" wp14:editId="4B5E1097">
                  <wp:extent cx="1648973" cy="1236730"/>
                  <wp:effectExtent l="0" t="0" r="889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-2018-11-05-15-02-35_1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749" cy="124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3E5000D7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7DE3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30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F0FB6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ESPUMADERA TIPO HOGAR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A6CF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342A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2AF5C86" wp14:editId="4C7D818E">
                  <wp:extent cx="801077" cy="1068023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HOTO-2018-11-05-15-03-48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10973" cy="108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1DE2AE2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16BE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31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E3A50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ESPUMADERA TIPO INDUSTRIAL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FC6E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DB24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5E00E9D" wp14:editId="7F9D5155">
                  <wp:extent cx="1217082" cy="1622653"/>
                  <wp:effectExtent l="6667" t="0" r="9208" b="9207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08580d3-fbc5-474e-a449-e60c64733751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228066" cy="163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3D4FF090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0040E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872EA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MACERADOR DE CARNES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D4F2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26454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14621D7" wp14:editId="0A8D079B">
                  <wp:extent cx="615935" cy="1633855"/>
                  <wp:effectExtent l="508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HOTO-2018-11-05-15-03-34_1.jp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0"/>
                          <a:stretch/>
                        </pic:blipFill>
                        <pic:spPr bwMode="auto">
                          <a:xfrm rot="5400000">
                            <a:off x="0" y="0"/>
                            <a:ext cx="619055" cy="1642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7909B92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C9C81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CD2A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JUEGO DE MOLDES PARA HORNEAR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B6AE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0E5E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F697842" wp14:editId="6C376998">
                  <wp:extent cx="859318" cy="1145671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HOTO-2018-11-05-15-03-37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545" cy="115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80B12F6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D02E8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57A71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MOLINILLO DE PLASTICO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6F3C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F20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4DAE275" wp14:editId="7C2E6E41">
                  <wp:extent cx="1676596" cy="906011"/>
                  <wp:effectExtent l="0" t="0" r="0" b="889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HOTO-2018-11-05-15-03-49_1.jpg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39" r="9900" b="40842"/>
                          <a:stretch/>
                        </pic:blipFill>
                        <pic:spPr bwMode="auto">
                          <a:xfrm>
                            <a:off x="0" y="0"/>
                            <a:ext cx="1689738" cy="913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01B2440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35836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BD83A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PALA PARA TORTAS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2DCED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217E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C48A5F5" wp14:editId="2A1362AD">
                  <wp:extent cx="659882" cy="1633855"/>
                  <wp:effectExtent l="8255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HOTO-2018-11-05-15-03-34_1.jp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153"/>
                          <a:stretch/>
                        </pic:blipFill>
                        <pic:spPr bwMode="auto">
                          <a:xfrm rot="5400000">
                            <a:off x="0" y="0"/>
                            <a:ext cx="663225" cy="1642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D69D981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7B59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AE5D7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PINZA DE ALIMENTOS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0412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012B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4BD42F1" wp14:editId="2BBDE4F4">
                  <wp:extent cx="595482" cy="1283360"/>
                  <wp:effectExtent l="0" t="127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HOTO-2018-11-05-15-03-48.jp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8" t="16231" r="61520" b="28838"/>
                          <a:stretch/>
                        </pic:blipFill>
                        <pic:spPr bwMode="auto">
                          <a:xfrm rot="5400000">
                            <a:off x="0" y="0"/>
                            <a:ext cx="610892" cy="131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3C0EF12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A233F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70B9E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RALLADOR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57D2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FD37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F053078" wp14:editId="75213E89">
                  <wp:extent cx="1495843" cy="738097"/>
                  <wp:effectExtent l="0" t="0" r="0" b="508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HOTO-2018-11-05-15-03-51.jp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51" b="17758"/>
                          <a:stretch/>
                        </pic:blipFill>
                        <pic:spPr bwMode="auto">
                          <a:xfrm>
                            <a:off x="0" y="0"/>
                            <a:ext cx="1510155" cy="745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5D4F482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07A20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38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0FBD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TIJERA DE COCINA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B814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498C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76910E6" wp14:editId="34B9F63C">
                  <wp:extent cx="1287524" cy="965643"/>
                  <wp:effectExtent l="0" t="0" r="8255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HOTO-2018-11-05-15-03-40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978" cy="97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B8D51AF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51B9D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39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F73B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TENEDOR DE MANGO LARGO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957D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ACE6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D283BDA" wp14:editId="6B8D1526">
                  <wp:extent cx="1529715" cy="642624"/>
                  <wp:effectExtent l="0" t="0" r="0" b="508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HOTO-2018-11-05-15-03-48.jpg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216" b="6275"/>
                          <a:stretch/>
                        </pic:blipFill>
                        <pic:spPr bwMode="auto">
                          <a:xfrm>
                            <a:off x="0" y="0"/>
                            <a:ext cx="1536903" cy="64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7A84124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3819E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40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321C" w14:textId="77777777" w:rsidR="008961C1" w:rsidRPr="008F7FA5" w:rsidRDefault="008961C1" w:rsidP="00BB3304">
            <w:pPr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sz w:val="20"/>
                <w:szCs w:val="20"/>
                <w:lang w:eastAsia="es-CO"/>
              </w:rPr>
              <w:t>VAJILLA DE 4 PUESTOS CERAMICA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F405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490E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E7155C8" wp14:editId="7CF4A09C">
                  <wp:extent cx="1576991" cy="1182743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HOTO-2018-11-05-15-03-28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603" cy="119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95DC01E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DDA5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EB512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VAJILLA PLASTICA PARA NIÑOS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53AD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300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053D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FC28166" wp14:editId="73EB024A">
                  <wp:extent cx="1201507" cy="160188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HOTO-2018-11-05-15-03-24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314" cy="161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596E044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448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11FA3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BALANZA PARA NIÑOS MAYORES DE DOS AÑOS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7961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D7EF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9C3C1BA" wp14:editId="05EBC554">
                  <wp:extent cx="1075690" cy="1191236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HOTO-2018-11-05-15-03-14.jpg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938"/>
                          <a:stretch/>
                        </pic:blipFill>
                        <pic:spPr bwMode="auto">
                          <a:xfrm>
                            <a:off x="0" y="0"/>
                            <a:ext cx="1086464" cy="1203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FDE94E" wp14:editId="67EC1B3E">
                  <wp:extent cx="899787" cy="1199626"/>
                  <wp:effectExtent l="0" t="0" r="0" b="63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HOTO-2018-11-05-15-03-16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553" cy="1205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C74932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64E85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F188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BALANZA PARA NIÑOS MENORES DE DOS AÑOS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D1FE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DBC7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7DE056B" wp14:editId="4B82C94A">
                  <wp:extent cx="1738362" cy="130377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HOTO-2018-11-05-15-03-18_1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340" cy="131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43F28BF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EECAE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AA60E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INFANTÓMETRO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2E9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45574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370F98A" wp14:editId="50222548">
                  <wp:extent cx="733135" cy="97744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HOTO-2018-11-05-15-03-3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061" cy="996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FD28A0" wp14:editId="330C6A6D">
                  <wp:extent cx="1243412" cy="932559"/>
                  <wp:effectExtent l="0" t="0" r="0" b="127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HOTO-2018-11-05-15-03-3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44" cy="93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96325B1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E68E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45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B8DC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TALLÍMETRO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B145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8098C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E5BAB70" wp14:editId="1DCCF1B5">
                  <wp:extent cx="1286559" cy="1715283"/>
                  <wp:effectExtent l="0" t="4763" r="4128" b="4127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HOTO-2018-11-05-15-03-50_1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294705" cy="172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F8E04C0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A503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C0FED" w14:textId="77777777" w:rsidR="008961C1" w:rsidRPr="008F7FA5" w:rsidRDefault="008961C1" w:rsidP="00BB3304">
            <w:pPr>
              <w:rPr>
                <w:rFonts w:ascii="Arial Narrow" w:hAnsi="Arial Narrow"/>
                <w:color w:val="212121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212121"/>
                <w:sz w:val="20"/>
                <w:szCs w:val="20"/>
                <w:lang w:eastAsia="es-CO"/>
              </w:rPr>
              <w:t>COLCHONETAS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BB48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277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9E9E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A6176B5" wp14:editId="6813E24E">
                  <wp:extent cx="1574462" cy="1180846"/>
                  <wp:effectExtent l="0" t="0" r="698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HOTO-2018-11-05-15-02-42_1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619" cy="119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0F103F1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91371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4B99C9" w14:textId="77777777" w:rsidR="008961C1" w:rsidRPr="008F7FA5" w:rsidRDefault="008961C1" w:rsidP="00BB3304">
            <w:pPr>
              <w:rPr>
                <w:rFonts w:ascii="Arial Narrow" w:hAnsi="Arial Narrow"/>
                <w:color w:val="212121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212121"/>
                <w:sz w:val="20"/>
                <w:szCs w:val="20"/>
                <w:lang w:eastAsia="es-CO"/>
              </w:rPr>
              <w:t>FUNDAS COLCHONETAS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795A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554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4F53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DDDC165" wp14:editId="1F513196">
                  <wp:extent cx="1059739" cy="794804"/>
                  <wp:effectExtent l="0" t="0" r="762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HOTO-2018-11-05-15-02-40_1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375" cy="80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E7FE91" wp14:editId="471DC78F">
                  <wp:extent cx="1030896" cy="773172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HOTO-2018-11-05-15-02-49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412" cy="78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7D8C58" wp14:editId="577DEC2D">
                  <wp:extent cx="755066" cy="1006679"/>
                  <wp:effectExtent l="762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e572bb15-f99d-4b6e-9c21-0873f5078482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65535" cy="102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658B49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1DFDF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671E3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COJIN DE LACTANCIA MATERNA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BDF5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2F5B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4DA5CE2" wp14:editId="1829F81C">
                  <wp:extent cx="1079500" cy="1120491"/>
                  <wp:effectExtent l="0" t="0" r="6350" b="381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11ef6f09-b3d8-43bd-952d-23d41da550f8.jpg"/>
                          <pic:cNvPicPr/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46"/>
                          <a:stretch/>
                        </pic:blipFill>
                        <pic:spPr bwMode="auto">
                          <a:xfrm>
                            <a:off x="0" y="0"/>
                            <a:ext cx="1086642" cy="112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C0138D9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5A3AF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49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53056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HAMACA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C433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A4A4D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D2011E1" wp14:editId="725AB80E">
                  <wp:extent cx="1022080" cy="1622091"/>
                  <wp:effectExtent l="4763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HOTO-2018-11-05-15-03-49.jpg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93"/>
                          <a:stretch/>
                        </pic:blipFill>
                        <pic:spPr bwMode="auto">
                          <a:xfrm rot="16200000">
                            <a:off x="0" y="0"/>
                            <a:ext cx="1030311" cy="1635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235F6FF5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EC49D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50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5E2D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TOALLA PARA BEBÉ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EC57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18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9DC9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D53F0B1" wp14:editId="384576AA">
                  <wp:extent cx="1175463" cy="881597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HOTO-2018-11-05-15-02-34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47" cy="8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2B7D458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6E1AC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51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C4AE4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CUNA DE MADERA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1EAA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358F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BE632B8" wp14:editId="2934AA51">
                  <wp:extent cx="1684509" cy="126338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HOTO-2018-11-05-15-03-13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93" cy="12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735AB5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EFB0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D03DC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COLCHON ANTIREFLUJO PARA CUNA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9EF5B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0472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476A75C" wp14:editId="36FF6EA1">
                  <wp:extent cx="1883532" cy="1412648"/>
                  <wp:effectExtent l="0" t="0" r="254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HOTO-2018-11-05-15-03-50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858" cy="142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88E6487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BB140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BD35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BORDE CUNA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8A55F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D20C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043FA26" wp14:editId="4AE0273F">
                  <wp:extent cx="1075485" cy="143387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HOTO-2018-11-05-15-03-11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035" cy="144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C5090AD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375C5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9E188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SÁBANAS PARA CUNAS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DE58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ABAE3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44E7282" wp14:editId="208BA631">
                  <wp:extent cx="1044697" cy="1392824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HOTO-2018-11-05-15-02-53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044" cy="1418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5E21CC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AFA23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B00E2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BACINILLAS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DB4B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50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ACFC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8736BC9" wp14:editId="6EFACA85">
                  <wp:extent cx="1103393" cy="1194590"/>
                  <wp:effectExtent l="0" t="0" r="190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HOTO-2018-11-05-15-02-38.jpg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795"/>
                          <a:stretch/>
                        </pic:blipFill>
                        <pic:spPr bwMode="auto">
                          <a:xfrm>
                            <a:off x="0" y="0"/>
                            <a:ext cx="1120829" cy="121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CC4519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7A296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56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544A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CAMBIADOR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7DE1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FD1E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6383B9E" wp14:editId="5653D412">
                  <wp:extent cx="776529" cy="1035294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HOTO-2018-11-05-15-02-37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897" cy="104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B8ECD" wp14:editId="15A24DA1">
                  <wp:extent cx="1028700" cy="1107347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HOTO-2018-11-05-15-03-17.jpg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60"/>
                          <a:stretch/>
                        </pic:blipFill>
                        <pic:spPr bwMode="auto">
                          <a:xfrm>
                            <a:off x="0" y="0"/>
                            <a:ext cx="1039373" cy="111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88D655" wp14:editId="3293413D">
                  <wp:extent cx="823975" cy="72984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HOTO-2018-11-05-15-03-21.jpg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563"/>
                          <a:stretch/>
                        </pic:blipFill>
                        <pic:spPr bwMode="auto">
                          <a:xfrm>
                            <a:off x="0" y="0"/>
                            <a:ext cx="830880" cy="735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3F0B367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A5941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EFF2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ESTANTERÍA EN ACERO INOXIDABLE PARA ZONAS HÚMEDAS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08F8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0207C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63A8A24" wp14:editId="1ED25DC6">
                  <wp:extent cx="1486786" cy="1115090"/>
                  <wp:effectExtent l="0" t="0" r="0" b="889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HOTO-2018-11-05-15-03-52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910" cy="112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DBB6FD5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4A7DB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83A5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MESA DE TRABAJO EN ACERO INOXIDABLE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491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4FDD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7642E7A" wp14:editId="2957C4FB">
                  <wp:extent cx="1539854" cy="1154890"/>
                  <wp:effectExtent l="0" t="0" r="381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HOTO-2018-11-05-15-02-39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773" cy="116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C02153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1DD6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59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B8476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MESA PLÁSTICA INFANTILES TIPO KÍNDER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5AE62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52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FC7D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72C8FAD" wp14:editId="7390A60D">
                  <wp:extent cx="1410289" cy="1057717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HOTO-2018-11-05-15-03-47_1.jp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131" cy="106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519455AC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F59D59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60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25798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SILLA INFANTIL DE PLÁSTICO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72A3A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255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EBBBE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F3F487F" wp14:editId="09CCE8B6">
                  <wp:extent cx="1608318" cy="1206238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HOTO-2018-11-05-15-03-41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990" cy="121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31D8E21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78FA3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61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E2620" w14:textId="77777777" w:rsidR="008961C1" w:rsidRPr="00AB2A7A" w:rsidRDefault="008961C1" w:rsidP="00BB3304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SILLA COMEDOR PARA BEBÉ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95F29" w14:textId="77777777" w:rsidR="008961C1" w:rsidRPr="00AB2A7A" w:rsidRDefault="008961C1" w:rsidP="00BB3304">
            <w:pPr>
              <w:jc w:val="center"/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</w:pPr>
            <w:r w:rsidRPr="00AB2A7A">
              <w:rPr>
                <w:rFonts w:ascii="Arial Narrow" w:hAnsi="Arial Narrow"/>
                <w:color w:val="000000" w:themeColor="text1"/>
                <w:sz w:val="20"/>
                <w:szCs w:val="20"/>
                <w:lang w:eastAsia="es-CO"/>
              </w:rPr>
              <w:t>10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470F2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50846EA" wp14:editId="79954CB5">
                  <wp:extent cx="889234" cy="1185555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HOTO-2018-11-05-15-03-04.jp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017" cy="120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ACA374" wp14:editId="4D0781F7">
                  <wp:extent cx="1388162" cy="1041121"/>
                  <wp:effectExtent l="0" t="0" r="2540" b="698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HOTO-2018-11-05-15-03-27.jp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17" cy="105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11BF11" wp14:editId="27DBBCF4">
                  <wp:extent cx="920931" cy="122781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HOTO-2018-11-05-15-03-36.jp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90" cy="124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ECA4F3" wp14:editId="1880BC9F">
                  <wp:extent cx="910066" cy="1213329"/>
                  <wp:effectExtent l="0" t="0" r="4445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HOTO-2018-11-05-15-03-44.jp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58" cy="124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DF7EF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</w:p>
        </w:tc>
      </w:tr>
      <w:tr w:rsidR="008961C1" w:rsidRPr="008F7FA5" w14:paraId="24624C91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36AA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62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81E2E" w14:textId="77777777" w:rsidR="008961C1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 xml:space="preserve">MESA PARA ADULTO </w:t>
            </w:r>
          </w:p>
          <w:p w14:paraId="538A9F74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(4 PUESTOS)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0FB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10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AB805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DD0D809" wp14:editId="6FFC948D">
                  <wp:extent cx="2105636" cy="896343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HOTO-2018-11-05-15-03-42.jpg"/>
                          <pic:cNvPicPr/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092" b="55780"/>
                          <a:stretch/>
                        </pic:blipFill>
                        <pic:spPr bwMode="auto">
                          <a:xfrm>
                            <a:off x="0" y="0"/>
                            <a:ext cx="2124883" cy="904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426E0EB8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02BB8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63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A11E6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EXTINTOR PORTÁTIL AGENTE LIMPIO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D9F84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D4146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7DBE9C5" wp14:editId="5AA410D8">
                  <wp:extent cx="1034642" cy="137941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HOTO-2018-11-05-15-03-46.jp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139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D7206DB" w14:textId="77777777" w:rsidTr="00BB3304">
        <w:trPr>
          <w:trHeight w:val="744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77F17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64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34B74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BOTIQUÍN TIPO B DOTADO CON GABINETE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28087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97749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32705FC" wp14:editId="6B1D7461">
                  <wp:extent cx="1335606" cy="178067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5b649c81-a2b4-4d95-9900-25f85f5c777e.jp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372" cy="17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AFE1573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E983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lastRenderedPageBreak/>
              <w:t>65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3F412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BOTIQUIN PORTATIL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73A31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1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05A1E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406934A" wp14:editId="6B4D6701">
                  <wp:extent cx="997481" cy="105521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HOTO-2018-11-05-15-03-35.jpg"/>
                          <pic:cNvPicPr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653"/>
                          <a:stretch/>
                        </pic:blipFill>
                        <pic:spPr bwMode="auto">
                          <a:xfrm>
                            <a:off x="0" y="0"/>
                            <a:ext cx="1014737" cy="1073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758B80" wp14:editId="1F7563FA">
                  <wp:extent cx="806097" cy="107471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HOTO-2018-11-05-15-03-47.jp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000" cy="10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385061E0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9D3D7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66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0AAB6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LINTERNA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1C62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BD5A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5892351" wp14:editId="291CCECB">
                  <wp:extent cx="1046400" cy="1157681"/>
                  <wp:effectExtent l="0" t="0" r="190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HOTO-2018-11-05-15-02-42.jpg"/>
                          <pic:cNvPicPr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018"/>
                          <a:stretch/>
                        </pic:blipFill>
                        <pic:spPr bwMode="auto">
                          <a:xfrm>
                            <a:off x="0" y="0"/>
                            <a:ext cx="1054361" cy="1166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12F763D5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7B207" w14:textId="77777777" w:rsidR="008961C1" w:rsidRPr="00F0207A" w:rsidRDefault="008961C1" w:rsidP="00BB3304">
            <w:pPr>
              <w:jc w:val="center"/>
              <w:rPr>
                <w:rFonts w:ascii="Arial Narrow" w:hAnsi="Arial Narrow"/>
                <w:noProof/>
                <w:sz w:val="20"/>
                <w:szCs w:val="20"/>
              </w:rPr>
            </w:pPr>
            <w:r w:rsidRPr="00F0207A">
              <w:rPr>
                <w:rFonts w:ascii="Arial Narrow" w:hAnsi="Arial Narrow"/>
                <w:noProof/>
                <w:sz w:val="20"/>
                <w:szCs w:val="20"/>
              </w:rPr>
              <w:t>67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A6B6" w14:textId="77777777" w:rsidR="008961C1" w:rsidRPr="00F0207A" w:rsidRDefault="008961C1" w:rsidP="00BB3304">
            <w:pPr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F0207A">
              <w:rPr>
                <w:rFonts w:ascii="Arial Narrow" w:hAnsi="Arial Narrow"/>
                <w:sz w:val="20"/>
                <w:szCs w:val="20"/>
                <w:lang w:eastAsia="es-CO"/>
              </w:rPr>
              <w:t>MEGÁFONOS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96ACF" w14:textId="77777777" w:rsidR="008961C1" w:rsidRPr="00F0207A" w:rsidRDefault="008961C1" w:rsidP="00BB3304">
            <w:pPr>
              <w:jc w:val="center"/>
              <w:rPr>
                <w:rFonts w:ascii="Arial Narrow" w:hAnsi="Arial Narrow"/>
                <w:sz w:val="20"/>
                <w:szCs w:val="20"/>
                <w:lang w:eastAsia="es-CO"/>
              </w:rPr>
            </w:pPr>
            <w:r w:rsidRPr="00F0207A">
              <w:rPr>
                <w:rFonts w:ascii="Arial Narrow" w:hAnsi="Arial Narrow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671C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  <w:lang w:eastAsia="es-CO"/>
              </w:rPr>
              <w:drawing>
                <wp:inline distT="0" distB="0" distL="0" distR="0" wp14:anchorId="5135F8AB" wp14:editId="1E91976F">
                  <wp:extent cx="2138045" cy="1202650"/>
                  <wp:effectExtent l="0" t="0" r="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DSC_3007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360" cy="12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68A27A58" w14:textId="77777777" w:rsidTr="00BB3304">
        <w:trPr>
          <w:trHeight w:val="532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DA0DF" w14:textId="77777777" w:rsidR="008961C1" w:rsidRDefault="008961C1" w:rsidP="00BB3304">
            <w:pPr>
              <w:jc w:val="center"/>
              <w:rPr>
                <w:rFonts w:ascii="Arial Narrow" w:hAnsi="Arial Narrow"/>
                <w:noProof/>
                <w:color w:val="000000"/>
                <w:sz w:val="20"/>
                <w:szCs w:val="20"/>
              </w:rPr>
            </w:pPr>
            <w:r>
              <w:rPr>
                <w:rFonts w:ascii="Arial Narrow" w:hAnsi="Arial Narrow"/>
                <w:noProof/>
                <w:color w:val="000000"/>
                <w:sz w:val="20"/>
                <w:szCs w:val="20"/>
              </w:rPr>
              <w:t>68</w:t>
            </w: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15139" w14:textId="77777777" w:rsidR="008961C1" w:rsidRPr="008F7FA5" w:rsidRDefault="008961C1" w:rsidP="00BB3304">
            <w:pPr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TABLA ESPINAL PARA EMERGENCIAS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5B2BF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4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74EB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26B3299" wp14:editId="7580F70A">
                  <wp:extent cx="974148" cy="1298767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45ff1d1a-859b-40e1-8e6d-cec9efedd55b.jp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607" cy="131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1C1" w:rsidRPr="008F7FA5" w14:paraId="7B7A34BB" w14:textId="77777777" w:rsidTr="00BB3304">
        <w:trPr>
          <w:trHeight w:val="345"/>
          <w:jc w:val="center"/>
        </w:trPr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C7BF4" w14:textId="77777777" w:rsidR="008961C1" w:rsidRDefault="008961C1" w:rsidP="00BB3304">
            <w:pPr>
              <w:jc w:val="center"/>
              <w:rPr>
                <w:rFonts w:ascii="Arial Narrow" w:hAnsi="Arial Narrow"/>
                <w:color w:val="000000"/>
                <w:sz w:val="20"/>
                <w:szCs w:val="20"/>
              </w:rPr>
            </w:pPr>
          </w:p>
        </w:tc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0E63" w14:textId="77777777" w:rsidR="008961C1" w:rsidRPr="008F7FA5" w:rsidRDefault="008961C1" w:rsidP="00BB3304">
            <w:pPr>
              <w:jc w:val="right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  <w:proofErr w:type="gramStart"/>
            <w:r w:rsidRPr="008F7FA5"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>TOTAL</w:t>
            </w:r>
            <w:proofErr w:type="gramEnd"/>
            <w:r w:rsidRPr="008F7FA5"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 xml:space="preserve"> ELEMENTOS RECIBIDOS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0E880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F7FA5"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  <w:t>1988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425C8" w14:textId="77777777" w:rsidR="008961C1" w:rsidRPr="008F7FA5" w:rsidRDefault="008961C1" w:rsidP="00BB3304">
            <w:pPr>
              <w:jc w:val="center"/>
              <w:rPr>
                <w:rFonts w:ascii="Arial Narrow" w:hAnsi="Arial Narrow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57DE675C" w14:textId="77777777" w:rsidR="008951F2" w:rsidRPr="00E80892" w:rsidRDefault="00E80892" w:rsidP="000E64C4">
      <w:pPr>
        <w:rPr>
          <w:rFonts w:ascii="Arial Narrow" w:hAnsi="Arial Narrow" w:cs="Arial"/>
          <w:sz w:val="22"/>
          <w:szCs w:val="22"/>
          <w:lang w:eastAsia="es-CO"/>
        </w:rPr>
      </w:pPr>
      <w:r w:rsidRPr="00E80892">
        <w:rPr>
          <w:rFonts w:ascii="Arial Narrow" w:hAnsi="Arial Narrow" w:cs="Arial"/>
          <w:noProof/>
          <w:sz w:val="22"/>
          <w:szCs w:val="22"/>
          <w:lang w:eastAsia="es-CO"/>
        </w:rPr>
        <w:drawing>
          <wp:anchor distT="0" distB="0" distL="114300" distR="114300" simplePos="0" relativeHeight="251646976" behindDoc="1" locked="0" layoutInCell="1" allowOverlap="1" wp14:anchorId="0A300EF0" wp14:editId="70B9D0D8">
            <wp:simplePos x="0" y="0"/>
            <wp:positionH relativeFrom="column">
              <wp:posOffset>4429760</wp:posOffset>
            </wp:positionH>
            <wp:positionV relativeFrom="paragraph">
              <wp:posOffset>9206230</wp:posOffset>
            </wp:positionV>
            <wp:extent cx="2922905" cy="475615"/>
            <wp:effectExtent l="0" t="0" r="0" b="0"/>
            <wp:wrapNone/>
            <wp:docPr id="6" name="Imagen 6" descr="frase-0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ase-01 (3)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951F2" w:rsidRPr="00E80892" w:rsidSect="00D75253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2242" w:h="15842" w:code="1"/>
      <w:pgMar w:top="2694" w:right="1225" w:bottom="1418" w:left="132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37DC1" w14:textId="77777777" w:rsidR="00782370" w:rsidRDefault="00782370">
      <w:r>
        <w:separator/>
      </w:r>
    </w:p>
  </w:endnote>
  <w:endnote w:type="continuationSeparator" w:id="0">
    <w:p w14:paraId="666AF3FC" w14:textId="77777777" w:rsidR="00782370" w:rsidRDefault="00782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ZurichBT-LightCondense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6AAAC" w14:textId="77777777" w:rsidR="00FC2E9B" w:rsidRDefault="00FC2E9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03601" w14:textId="77777777" w:rsidR="00BA1C03" w:rsidRDefault="00BA1C03" w:rsidP="00E80892"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16837EB" wp14:editId="3636046B">
              <wp:simplePos x="0" y="0"/>
              <wp:positionH relativeFrom="column">
                <wp:posOffset>12700</wp:posOffset>
              </wp:positionH>
              <wp:positionV relativeFrom="paragraph">
                <wp:posOffset>-48895</wp:posOffset>
              </wp:positionV>
              <wp:extent cx="5842635" cy="0"/>
              <wp:effectExtent l="13335" t="12065" r="11430" b="6985"/>
              <wp:wrapNone/>
              <wp:docPr id="8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451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1pt;margin-top:-3.85pt;width:460.0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"/>
          </w:pict>
        </mc:Fallback>
      </mc:AlternateContent>
    </w:r>
    <w:r>
      <w:t xml:space="preserve">                                                                                                                                 </w:t>
    </w:r>
  </w:p>
  <w:p w14:paraId="7734A41E" w14:textId="77777777" w:rsidR="00061545" w:rsidRDefault="00061545" w:rsidP="00061545">
    <w:pPr>
      <w:pStyle w:val="Piedepgina"/>
      <w:jc w:val="center"/>
      <w:rPr>
        <w:rFonts w:ascii="Tempus Sans ITC" w:hAnsi="Tempus Sans ITC"/>
        <w:b/>
      </w:rPr>
    </w:pPr>
    <w:proofErr w:type="gramStart"/>
    <w:r w:rsidRPr="009A75E9">
      <w:rPr>
        <w:rFonts w:ascii="Tempus Sans ITC" w:hAnsi="Tempus Sans ITC"/>
        <w:b/>
      </w:rPr>
      <w:t>Antes de imprimir este documento… piense en el medio ambiente!</w:t>
    </w:r>
    <w:proofErr w:type="gramEnd"/>
  </w:p>
  <w:p w14:paraId="39891859" w14:textId="77777777" w:rsidR="00061545" w:rsidRDefault="00061545" w:rsidP="00061545">
    <w:pPr>
      <w:pStyle w:val="Piedepgina"/>
      <w:jc w:val="center"/>
      <w:rPr>
        <w:rFonts w:ascii="Arial" w:hAnsi="Arial" w:cs="Arial"/>
        <w:i/>
        <w:sz w:val="12"/>
        <w:szCs w:val="12"/>
      </w:rPr>
    </w:pPr>
  </w:p>
  <w:p w14:paraId="5B77D523" w14:textId="77777777" w:rsidR="00050B8E" w:rsidRDefault="00061545" w:rsidP="00061545">
    <w:pPr>
      <w:jc w:val="center"/>
      <w:rPr>
        <w:rFonts w:ascii="Arial" w:hAnsi="Arial" w:cs="Arial"/>
        <w:sz w:val="12"/>
        <w:szCs w:val="12"/>
      </w:rPr>
    </w:pPr>
    <w:r w:rsidRPr="002835E6">
      <w:rPr>
        <w:rFonts w:ascii="Arial" w:hAnsi="Arial" w:cs="Arial"/>
        <w:sz w:val="12"/>
        <w:szCs w:val="12"/>
      </w:rPr>
      <w:t>Cualquier copia impresa de este documento se considera como COPIA NO CONTROLADA.</w:t>
    </w:r>
  </w:p>
  <w:p w14:paraId="1F389282" w14:textId="77777777" w:rsidR="00C23AC0" w:rsidRDefault="00C23AC0" w:rsidP="00061545">
    <w:pPr>
      <w:jc w:val="center"/>
      <w:rPr>
        <w:rFonts w:ascii="Arial" w:hAnsi="Arial" w:cs="Arial"/>
        <w:sz w:val="12"/>
        <w:szCs w:val="12"/>
      </w:rPr>
    </w:pPr>
  </w:p>
  <w:p w14:paraId="58594331" w14:textId="77777777" w:rsidR="00BA1C03" w:rsidRPr="00E7284D" w:rsidRDefault="00BA1C03" w:rsidP="00C23AC0">
    <w:pPr>
      <w:tabs>
        <w:tab w:val="left" w:pos="4470"/>
        <w:tab w:val="center" w:pos="4848"/>
      </w:tabs>
      <w:jc w:val="center"/>
      <w:rPr>
        <w:rFonts w:ascii="ZurichBT-LightCondensed" w:hAnsi="ZurichBT-LightCondensed" w:cs="ZurichBT-LightCondensed"/>
        <w:color w:val="4E4B4A"/>
        <w:sz w:val="18"/>
        <w:szCs w:val="18"/>
        <w:lang w:val="es-ES"/>
      </w:rPr>
    </w:pPr>
    <w:r>
      <w:rPr>
        <w:rFonts w:ascii="ZurichBT-LightCondensed" w:hAnsi="ZurichBT-LightCondensed" w:cs="ZurichBT-LightCondensed"/>
        <w:noProof/>
        <w:color w:val="4E4B4A"/>
        <w:sz w:val="18"/>
        <w:szCs w:val="18"/>
        <w:lang w:eastAsia="es-CO"/>
      </w:rPr>
      <w:drawing>
        <wp:anchor distT="0" distB="0" distL="114300" distR="114300" simplePos="0" relativeHeight="251663360" behindDoc="1" locked="0" layoutInCell="1" allowOverlap="1" wp14:anchorId="515452BD" wp14:editId="2AF6FCA5">
          <wp:simplePos x="0" y="0"/>
          <wp:positionH relativeFrom="column">
            <wp:posOffset>4429760</wp:posOffset>
          </wp:positionH>
          <wp:positionV relativeFrom="paragraph">
            <wp:posOffset>9206230</wp:posOffset>
          </wp:positionV>
          <wp:extent cx="2922905" cy="475615"/>
          <wp:effectExtent l="0" t="0" r="0" b="0"/>
          <wp:wrapNone/>
          <wp:docPr id="28" name="Imagen 28" descr="frase-01 (3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frase-01 (3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2905" cy="475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ZurichBT-LightCondensed" w:hAnsi="ZurichBT-LightCondensed" w:cs="ZurichBT-LightCondensed"/>
        <w:noProof/>
        <w:color w:val="4E4B4A"/>
        <w:sz w:val="18"/>
        <w:szCs w:val="18"/>
        <w:lang w:eastAsia="es-CO"/>
      </w:rPr>
      <w:drawing>
        <wp:anchor distT="0" distB="0" distL="114300" distR="114300" simplePos="0" relativeHeight="251655168" behindDoc="1" locked="0" layoutInCell="1" allowOverlap="1" wp14:anchorId="60471391" wp14:editId="21C68269">
          <wp:simplePos x="0" y="0"/>
          <wp:positionH relativeFrom="column">
            <wp:posOffset>4429760</wp:posOffset>
          </wp:positionH>
          <wp:positionV relativeFrom="paragraph">
            <wp:posOffset>9206230</wp:posOffset>
          </wp:positionV>
          <wp:extent cx="2922905" cy="475615"/>
          <wp:effectExtent l="0" t="0" r="0" b="0"/>
          <wp:wrapNone/>
          <wp:docPr id="29" name="Imagen 29" descr="frase-01 (3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rase-01 (3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2905" cy="475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50B8E" w:rsidRPr="00050B8E">
      <w:rPr>
        <w:rFonts w:ascii="Arial" w:hAnsi="Arial" w:cs="Arial"/>
        <w:sz w:val="12"/>
        <w:szCs w:val="12"/>
      </w:rPr>
      <w:t xml:space="preserve">LOS DATOS PROPORCIONADOS SERÁN TRATADOS </w:t>
    </w:r>
    <w:proofErr w:type="gramStart"/>
    <w:r w:rsidR="00050B8E" w:rsidRPr="00050B8E">
      <w:rPr>
        <w:rFonts w:ascii="Arial" w:hAnsi="Arial" w:cs="Arial"/>
        <w:sz w:val="12"/>
        <w:szCs w:val="12"/>
      </w:rPr>
      <w:t>DE ACUERDO A</w:t>
    </w:r>
    <w:proofErr w:type="gramEnd"/>
    <w:r w:rsidR="00050B8E" w:rsidRPr="00050B8E">
      <w:rPr>
        <w:rFonts w:ascii="Arial" w:hAnsi="Arial" w:cs="Arial"/>
        <w:sz w:val="12"/>
        <w:szCs w:val="12"/>
      </w:rPr>
      <w:t xml:space="preserve"> LA POLÍTICA DE TRATAMIENTO DE DATOS PERSONALES DEL ICBF Y A LA LEY 1581 DE 2012.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4AD2F" w14:textId="77777777" w:rsidR="00FC2E9B" w:rsidRDefault="00FC2E9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E15C8" w14:textId="77777777" w:rsidR="00782370" w:rsidRDefault="00782370">
      <w:r>
        <w:separator/>
      </w:r>
    </w:p>
  </w:footnote>
  <w:footnote w:type="continuationSeparator" w:id="0">
    <w:p w14:paraId="41E2F8DD" w14:textId="77777777" w:rsidR="00782370" w:rsidRDefault="007823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7202E" w14:textId="77777777" w:rsidR="006412F8" w:rsidRDefault="00782370">
    <w:pPr>
      <w:pStyle w:val="Encabezado"/>
    </w:pPr>
    <w:r>
      <w:rPr>
        <w:noProof/>
      </w:rPr>
      <w:pict w14:anchorId="62F4C8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3154611" o:spid="_x0000_s2050" type="#_x0000_t136" style="position:absolute;margin-left:0;margin-top:0;width:478.45pt;height:205.0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1508"/>
      <w:gridCol w:w="3527"/>
      <w:gridCol w:w="1294"/>
      <w:gridCol w:w="1725"/>
      <w:gridCol w:w="1782"/>
    </w:tblGrid>
    <w:tr w:rsidR="00C23AC0" w:rsidRPr="00624C3C" w14:paraId="604107D0" w14:textId="77777777" w:rsidTr="00C23AC0">
      <w:trPr>
        <w:cantSplit/>
        <w:trHeight w:val="928"/>
      </w:trPr>
      <w:tc>
        <w:tcPr>
          <w:tcW w:w="766" w:type="pct"/>
          <w:vMerge w:val="restart"/>
        </w:tcPr>
        <w:p w14:paraId="32CDFC00" w14:textId="77777777" w:rsidR="00B225ED" w:rsidRPr="00624C3C" w:rsidRDefault="00B225ED" w:rsidP="002D758B">
          <w:pPr>
            <w:pStyle w:val="Encabezado"/>
            <w:rPr>
              <w:rFonts w:ascii="Arial" w:hAnsi="Arial" w:cs="Arial"/>
            </w:rPr>
          </w:pPr>
          <w:r w:rsidRPr="00624C3C"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75648" behindDoc="0" locked="0" layoutInCell="1" allowOverlap="1" wp14:anchorId="63CCFBF9" wp14:editId="49EB6210">
                <wp:simplePos x="0" y="0"/>
                <wp:positionH relativeFrom="column">
                  <wp:posOffset>-19685</wp:posOffset>
                </wp:positionH>
                <wp:positionV relativeFrom="paragraph">
                  <wp:posOffset>50800</wp:posOffset>
                </wp:positionV>
                <wp:extent cx="885825" cy="1062745"/>
                <wp:effectExtent l="0" t="0" r="0" b="4445"/>
                <wp:wrapNone/>
                <wp:docPr id="26" name="Imagen 26" descr="ICBF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CBF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5825" cy="106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93" w:type="pct"/>
          <w:vMerge w:val="restart"/>
          <w:vAlign w:val="center"/>
        </w:tcPr>
        <w:p w14:paraId="234969F6" w14:textId="77777777" w:rsidR="00B225ED" w:rsidRPr="00624C3C" w:rsidRDefault="00B225ED" w:rsidP="00C23AC0">
          <w:pPr>
            <w:pStyle w:val="Encabezado"/>
            <w:tabs>
              <w:tab w:val="left" w:pos="380"/>
              <w:tab w:val="center" w:pos="2571"/>
            </w:tabs>
            <w:jc w:val="center"/>
            <w:rPr>
              <w:rFonts w:ascii="Arial" w:hAnsi="Arial" w:cs="Arial"/>
              <w:b/>
            </w:rPr>
          </w:pPr>
          <w:r w:rsidRPr="00624C3C">
            <w:rPr>
              <w:rFonts w:ascii="Arial" w:hAnsi="Arial" w:cs="Arial"/>
              <w:b/>
            </w:rPr>
            <w:t>PROCESO</w:t>
          </w:r>
        </w:p>
        <w:p w14:paraId="5272D3AA" w14:textId="77777777" w:rsidR="00B225ED" w:rsidRPr="00624C3C" w:rsidRDefault="00B225ED" w:rsidP="00C23AC0">
          <w:pPr>
            <w:pStyle w:val="Encabezado"/>
            <w:tabs>
              <w:tab w:val="left" w:pos="380"/>
              <w:tab w:val="center" w:pos="2571"/>
            </w:tabs>
            <w:jc w:val="center"/>
            <w:rPr>
              <w:rFonts w:ascii="Arial" w:hAnsi="Arial" w:cs="Arial"/>
              <w:b/>
            </w:rPr>
          </w:pPr>
          <w:r w:rsidRPr="00624C3C">
            <w:rPr>
              <w:rFonts w:ascii="Arial" w:hAnsi="Arial" w:cs="Arial"/>
              <w:b/>
            </w:rPr>
            <w:t>MEJORA E INNOVACIÓN</w:t>
          </w:r>
        </w:p>
        <w:p w14:paraId="1A2EFDAC" w14:textId="77777777" w:rsidR="00B225ED" w:rsidRPr="00624C3C" w:rsidRDefault="00B225ED" w:rsidP="00C23AC0">
          <w:pPr>
            <w:pStyle w:val="Encabezado"/>
            <w:jc w:val="center"/>
            <w:rPr>
              <w:rFonts w:ascii="Arial" w:hAnsi="Arial" w:cs="Arial"/>
              <w:b/>
            </w:rPr>
          </w:pPr>
        </w:p>
        <w:p w14:paraId="17C66BF4" w14:textId="77777777" w:rsidR="00B225ED" w:rsidRPr="00624C3C" w:rsidRDefault="00B225ED" w:rsidP="00C23AC0">
          <w:pPr>
            <w:pStyle w:val="Encabezado"/>
            <w:jc w:val="center"/>
            <w:rPr>
              <w:rFonts w:ascii="Arial" w:hAnsi="Arial" w:cs="Arial"/>
              <w:b/>
            </w:rPr>
          </w:pPr>
          <w:r w:rsidRPr="00624C3C">
            <w:rPr>
              <w:rFonts w:ascii="Arial" w:hAnsi="Arial" w:cs="Arial"/>
              <w:b/>
            </w:rPr>
            <w:t xml:space="preserve">FORMATO </w:t>
          </w:r>
          <w:r>
            <w:rPr>
              <w:rFonts w:ascii="Arial" w:hAnsi="Arial" w:cs="Arial"/>
              <w:b/>
            </w:rPr>
            <w:t>ACTA DE REUNIÓN O COMITÉ</w:t>
          </w:r>
        </w:p>
      </w:tc>
      <w:tc>
        <w:tcPr>
          <w:tcW w:w="658" w:type="pct"/>
          <w:vAlign w:val="center"/>
        </w:tcPr>
        <w:p w14:paraId="32283985" w14:textId="77777777" w:rsidR="00B225ED" w:rsidRPr="00624C3C" w:rsidRDefault="00D208C3" w:rsidP="00D208C3">
          <w:pPr>
            <w:pStyle w:val="Encabezado"/>
            <w:jc w:val="center"/>
            <w:rPr>
              <w:rFonts w:ascii="Arial" w:hAnsi="Arial" w:cs="Arial"/>
            </w:rPr>
          </w:pPr>
          <w:r w:rsidRPr="00D208C3">
            <w:rPr>
              <w:rFonts w:ascii="Arial" w:hAnsi="Arial" w:cs="Arial"/>
            </w:rPr>
            <w:t>F</w:t>
          </w:r>
          <w:proofErr w:type="gramStart"/>
          <w:r w:rsidR="00FC2E9B" w:rsidRPr="00D208C3">
            <w:rPr>
              <w:rFonts w:ascii="Arial" w:hAnsi="Arial" w:cs="Arial"/>
            </w:rPr>
            <w:t>9.P</w:t>
          </w:r>
          <w:proofErr w:type="gramEnd"/>
          <w:r w:rsidRPr="00D208C3">
            <w:rPr>
              <w:rFonts w:ascii="Arial" w:hAnsi="Arial" w:cs="Arial"/>
            </w:rPr>
            <w:t>1.MI</w:t>
          </w:r>
        </w:p>
      </w:tc>
      <w:tc>
        <w:tcPr>
          <w:tcW w:w="877" w:type="pct"/>
          <w:vAlign w:val="center"/>
        </w:tcPr>
        <w:p w14:paraId="4C3380E7" w14:textId="77777777" w:rsidR="00B225ED" w:rsidRPr="00624C3C" w:rsidRDefault="00FC2E9B" w:rsidP="00D208C3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24</w:t>
          </w:r>
          <w:r w:rsidR="00FA388B">
            <w:rPr>
              <w:rFonts w:ascii="Arial" w:hAnsi="Arial" w:cs="Arial"/>
            </w:rPr>
            <w:t>/</w:t>
          </w:r>
          <w:r>
            <w:rPr>
              <w:rFonts w:ascii="Arial" w:hAnsi="Arial" w:cs="Arial"/>
            </w:rPr>
            <w:t>09</w:t>
          </w:r>
          <w:r w:rsidR="00FA388B">
            <w:rPr>
              <w:rFonts w:ascii="Arial" w:hAnsi="Arial" w:cs="Arial"/>
            </w:rPr>
            <w:t>/201</w:t>
          </w:r>
          <w:r>
            <w:rPr>
              <w:rFonts w:ascii="Arial" w:hAnsi="Arial" w:cs="Arial"/>
            </w:rPr>
            <w:t>8</w:t>
          </w:r>
        </w:p>
      </w:tc>
      <w:tc>
        <w:tcPr>
          <w:tcW w:w="906" w:type="pct"/>
          <w:vMerge w:val="restart"/>
          <w:vAlign w:val="center"/>
        </w:tcPr>
        <w:p w14:paraId="6EE4F2BC" w14:textId="77777777" w:rsidR="00B225ED" w:rsidRPr="00624C3C" w:rsidRDefault="00D75253" w:rsidP="00D208C3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eastAsia="es-CO"/>
            </w:rPr>
            <w:drawing>
              <wp:inline distT="0" distB="0" distL="0" distR="0" wp14:anchorId="661DDB26" wp14:editId="226D2AC1">
                <wp:extent cx="1036800" cy="338400"/>
                <wp:effectExtent l="0" t="0" r="0" b="5080"/>
                <wp:docPr id="27" name="Imagen 27" descr="Imagen que contiene imágenes prediseñadas&#10;&#10;Descripción generada con confianza al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Gobierno-01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800" cy="33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23AC0" w:rsidRPr="00624C3C" w14:paraId="5865A779" w14:textId="77777777" w:rsidTr="00C23AC0">
      <w:tblPrEx>
        <w:tblCellMar>
          <w:left w:w="108" w:type="dxa"/>
          <w:right w:w="108" w:type="dxa"/>
        </w:tblCellMar>
      </w:tblPrEx>
      <w:trPr>
        <w:cantSplit/>
        <w:trHeight w:val="890"/>
      </w:trPr>
      <w:tc>
        <w:tcPr>
          <w:tcW w:w="766" w:type="pct"/>
          <w:vMerge/>
        </w:tcPr>
        <w:p w14:paraId="39D59798" w14:textId="77777777" w:rsidR="00B225ED" w:rsidRPr="00624C3C" w:rsidRDefault="00B225ED" w:rsidP="002D758B">
          <w:pPr>
            <w:pStyle w:val="Encabezado"/>
            <w:rPr>
              <w:rFonts w:ascii="Arial" w:hAnsi="Arial" w:cs="Arial"/>
            </w:rPr>
          </w:pPr>
        </w:p>
      </w:tc>
      <w:tc>
        <w:tcPr>
          <w:tcW w:w="1793" w:type="pct"/>
          <w:vMerge/>
        </w:tcPr>
        <w:p w14:paraId="522584AC" w14:textId="77777777" w:rsidR="00B225ED" w:rsidRPr="00624C3C" w:rsidRDefault="00B225ED" w:rsidP="002D758B">
          <w:pPr>
            <w:pStyle w:val="Encabezado"/>
            <w:rPr>
              <w:rFonts w:ascii="Arial" w:hAnsi="Arial" w:cs="Arial"/>
            </w:rPr>
          </w:pPr>
        </w:p>
      </w:tc>
      <w:tc>
        <w:tcPr>
          <w:tcW w:w="658" w:type="pct"/>
        </w:tcPr>
        <w:p w14:paraId="045FAE41" w14:textId="77777777" w:rsidR="00B225ED" w:rsidRPr="00624C3C" w:rsidRDefault="00B225ED" w:rsidP="002D758B">
          <w:pPr>
            <w:rPr>
              <w:rFonts w:ascii="Arial" w:hAnsi="Arial" w:cs="Arial"/>
            </w:rPr>
          </w:pPr>
        </w:p>
        <w:p w14:paraId="65AC9913" w14:textId="77777777" w:rsidR="00B225ED" w:rsidRPr="00624C3C" w:rsidRDefault="00E7284D" w:rsidP="00C23AC0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Versión </w:t>
          </w:r>
          <w:r w:rsidR="00FC2E9B">
            <w:rPr>
              <w:rFonts w:ascii="Arial" w:hAnsi="Arial" w:cs="Arial"/>
            </w:rPr>
            <w:t>5</w:t>
          </w:r>
        </w:p>
      </w:tc>
      <w:tc>
        <w:tcPr>
          <w:tcW w:w="877" w:type="pct"/>
          <w:tcMar>
            <w:left w:w="57" w:type="dxa"/>
            <w:right w:w="57" w:type="dxa"/>
          </w:tcMar>
        </w:tcPr>
        <w:p w14:paraId="29796737" w14:textId="77777777" w:rsidR="00B225ED" w:rsidRPr="00624C3C" w:rsidRDefault="00B225ED" w:rsidP="002D758B">
          <w:pPr>
            <w:rPr>
              <w:rFonts w:ascii="Arial" w:hAnsi="Arial" w:cs="Arial"/>
            </w:rPr>
          </w:pPr>
        </w:p>
        <w:p w14:paraId="31795F61" w14:textId="77777777" w:rsidR="00B225ED" w:rsidRPr="00624C3C" w:rsidRDefault="00D208C3" w:rsidP="00D208C3">
          <w:pPr>
            <w:jc w:val="center"/>
            <w:rPr>
              <w:rFonts w:ascii="Arial" w:hAnsi="Arial" w:cs="Arial"/>
            </w:rPr>
          </w:pPr>
          <w:r w:rsidRPr="00D208C3">
            <w:rPr>
              <w:rFonts w:ascii="Arial" w:hAnsi="Arial" w:cs="Arial"/>
              <w:lang w:val="es-ES"/>
            </w:rPr>
            <w:t xml:space="preserve">Página </w:t>
          </w:r>
          <w:r w:rsidRPr="00D208C3">
            <w:rPr>
              <w:rFonts w:ascii="Arial" w:hAnsi="Arial" w:cs="Arial"/>
              <w:b/>
              <w:bCs/>
            </w:rPr>
            <w:fldChar w:fldCharType="begin"/>
          </w:r>
          <w:r w:rsidRPr="00D208C3">
            <w:rPr>
              <w:rFonts w:ascii="Arial" w:hAnsi="Arial" w:cs="Arial"/>
              <w:b/>
              <w:bCs/>
            </w:rPr>
            <w:instrText>PAGE  \* Arabic  \* MERGEFORMAT</w:instrText>
          </w:r>
          <w:r w:rsidRPr="00D208C3">
            <w:rPr>
              <w:rFonts w:ascii="Arial" w:hAnsi="Arial" w:cs="Arial"/>
              <w:b/>
              <w:bCs/>
            </w:rPr>
            <w:fldChar w:fldCharType="separate"/>
          </w:r>
          <w:r w:rsidR="007A0C3A" w:rsidRPr="007A0C3A">
            <w:rPr>
              <w:rFonts w:ascii="Arial" w:hAnsi="Arial" w:cs="Arial"/>
              <w:b/>
              <w:bCs/>
              <w:noProof/>
              <w:lang w:val="es-ES"/>
            </w:rPr>
            <w:t>4</w:t>
          </w:r>
          <w:r w:rsidRPr="00D208C3">
            <w:rPr>
              <w:rFonts w:ascii="Arial" w:hAnsi="Arial" w:cs="Arial"/>
              <w:b/>
              <w:bCs/>
            </w:rPr>
            <w:fldChar w:fldCharType="end"/>
          </w:r>
          <w:r w:rsidRPr="00D208C3">
            <w:rPr>
              <w:rFonts w:ascii="Arial" w:hAnsi="Arial" w:cs="Arial"/>
              <w:lang w:val="es-ES"/>
            </w:rPr>
            <w:t xml:space="preserve"> de </w:t>
          </w:r>
          <w:r w:rsidRPr="00D208C3">
            <w:rPr>
              <w:rFonts w:ascii="Arial" w:hAnsi="Arial" w:cs="Arial"/>
              <w:b/>
              <w:bCs/>
            </w:rPr>
            <w:fldChar w:fldCharType="begin"/>
          </w:r>
          <w:r w:rsidRPr="00D208C3">
            <w:rPr>
              <w:rFonts w:ascii="Arial" w:hAnsi="Arial" w:cs="Arial"/>
              <w:b/>
              <w:bCs/>
            </w:rPr>
            <w:instrText>NUMPAGES  \* Arabic  \* MERGEFORMAT</w:instrText>
          </w:r>
          <w:r w:rsidRPr="00D208C3">
            <w:rPr>
              <w:rFonts w:ascii="Arial" w:hAnsi="Arial" w:cs="Arial"/>
              <w:b/>
              <w:bCs/>
            </w:rPr>
            <w:fldChar w:fldCharType="separate"/>
          </w:r>
          <w:r w:rsidR="007A0C3A" w:rsidRPr="007A0C3A">
            <w:rPr>
              <w:rFonts w:ascii="Arial" w:hAnsi="Arial" w:cs="Arial"/>
              <w:b/>
              <w:bCs/>
              <w:noProof/>
              <w:lang w:val="es-ES"/>
            </w:rPr>
            <w:t>6</w:t>
          </w:r>
          <w:r w:rsidRPr="00D208C3">
            <w:rPr>
              <w:rFonts w:ascii="Arial" w:hAnsi="Arial" w:cs="Arial"/>
              <w:b/>
              <w:bCs/>
            </w:rPr>
            <w:fldChar w:fldCharType="end"/>
          </w:r>
        </w:p>
      </w:tc>
      <w:tc>
        <w:tcPr>
          <w:tcW w:w="906" w:type="pct"/>
          <w:vMerge/>
        </w:tcPr>
        <w:p w14:paraId="184CE123" w14:textId="77777777" w:rsidR="00B225ED" w:rsidRPr="00624C3C" w:rsidRDefault="00B225ED" w:rsidP="002D758B">
          <w:pPr>
            <w:rPr>
              <w:rFonts w:ascii="Arial" w:hAnsi="Arial" w:cs="Arial"/>
            </w:rPr>
          </w:pPr>
        </w:p>
      </w:tc>
    </w:tr>
  </w:tbl>
  <w:p w14:paraId="4ED6A9CB" w14:textId="77777777" w:rsidR="00BA1C03" w:rsidRDefault="00782370">
    <w:pPr>
      <w:pStyle w:val="Encabezado"/>
    </w:pPr>
    <w:r>
      <w:rPr>
        <w:noProof/>
      </w:rPr>
      <w:pict w14:anchorId="510E01C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3154612" o:spid="_x0000_s2051" type="#_x0000_t136" style="position:absolute;margin-left:0;margin-top:0;width:478.45pt;height:205.05pt;rotation:315;z-index:-25163468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8CDEE5" w14:textId="77777777" w:rsidR="006412F8" w:rsidRDefault="00782370">
    <w:pPr>
      <w:pStyle w:val="Encabezado"/>
    </w:pPr>
    <w:r>
      <w:rPr>
        <w:noProof/>
      </w:rPr>
      <w:pict w14:anchorId="5785BC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3154610" o:spid="_x0000_s2049" type="#_x0000_t136" style="position:absolute;margin-left:0;margin-top:0;width:478.45pt;height:205.0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A0C73"/>
    <w:multiLevelType w:val="hybridMultilevel"/>
    <w:tmpl w:val="8E88653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02FB"/>
    <w:multiLevelType w:val="hybridMultilevel"/>
    <w:tmpl w:val="2A0423C6"/>
    <w:lvl w:ilvl="0" w:tplc="240A0019">
      <w:start w:val="1"/>
      <w:numFmt w:val="lowerLetter"/>
      <w:lvlText w:val="%1."/>
      <w:lvlJc w:val="left"/>
      <w:pPr>
        <w:ind w:left="720" w:hanging="360"/>
      </w:pPr>
      <w:rPr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8065F"/>
    <w:multiLevelType w:val="hybridMultilevel"/>
    <w:tmpl w:val="47CA6338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274FA"/>
    <w:multiLevelType w:val="hybridMultilevel"/>
    <w:tmpl w:val="C1DE0C22"/>
    <w:lvl w:ilvl="0" w:tplc="B5C4CF98">
      <w:start w:val="1"/>
      <w:numFmt w:val="decimal"/>
      <w:lvlText w:val="%1)"/>
      <w:lvlJc w:val="left"/>
      <w:pPr>
        <w:ind w:left="720" w:hanging="360"/>
      </w:pPr>
      <w:rPr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D214A"/>
    <w:multiLevelType w:val="hybridMultilevel"/>
    <w:tmpl w:val="AEA80D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D6BD9"/>
    <w:multiLevelType w:val="hybridMultilevel"/>
    <w:tmpl w:val="B184AB2C"/>
    <w:lvl w:ilvl="0" w:tplc="570CC854">
      <w:start w:val="1"/>
      <w:numFmt w:val="decimal"/>
      <w:lvlText w:val="%1)"/>
      <w:lvlJc w:val="left"/>
      <w:pPr>
        <w:ind w:left="720" w:hanging="360"/>
      </w:pPr>
      <w:rPr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014F3"/>
    <w:multiLevelType w:val="hybridMultilevel"/>
    <w:tmpl w:val="CB24BA1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0014C"/>
    <w:multiLevelType w:val="hybridMultilevel"/>
    <w:tmpl w:val="F2289614"/>
    <w:lvl w:ilvl="0" w:tplc="EB62C9D2">
      <w:start w:val="1"/>
      <w:numFmt w:val="decimal"/>
      <w:lvlText w:val="%1)"/>
      <w:lvlJc w:val="left"/>
      <w:pPr>
        <w:tabs>
          <w:tab w:val="num" w:pos="180"/>
        </w:tabs>
        <w:ind w:left="180" w:hanging="360"/>
      </w:pPr>
      <w:rPr>
        <w:rFonts w:hint="default"/>
        <w:b/>
        <w:sz w:val="14"/>
        <w:szCs w:val="14"/>
      </w:rPr>
    </w:lvl>
    <w:lvl w:ilvl="1" w:tplc="65DC35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14"/>
        <w:szCs w:val="14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A6071"/>
    <w:multiLevelType w:val="hybridMultilevel"/>
    <w:tmpl w:val="11EC11F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735BF"/>
    <w:multiLevelType w:val="hybridMultilevel"/>
    <w:tmpl w:val="596C03C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90DAC"/>
    <w:multiLevelType w:val="hybridMultilevel"/>
    <w:tmpl w:val="59127F28"/>
    <w:lvl w:ilvl="0" w:tplc="BCD4ABC6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  <w:sz w:val="14"/>
        <w:szCs w:val="14"/>
      </w:rPr>
    </w:lvl>
    <w:lvl w:ilvl="1" w:tplc="65DC35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14"/>
        <w:szCs w:val="14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8671F"/>
    <w:multiLevelType w:val="hybridMultilevel"/>
    <w:tmpl w:val="778CAF28"/>
    <w:lvl w:ilvl="0" w:tplc="36BACCD4">
      <w:start w:val="1"/>
      <w:numFmt w:val="decimal"/>
      <w:lvlText w:val="%1)"/>
      <w:lvlJc w:val="left"/>
      <w:pPr>
        <w:ind w:left="720" w:hanging="360"/>
      </w:pPr>
      <w:rPr>
        <w:b w:val="0"/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11491"/>
    <w:multiLevelType w:val="hybridMultilevel"/>
    <w:tmpl w:val="46D4AC8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037B0"/>
    <w:multiLevelType w:val="hybridMultilevel"/>
    <w:tmpl w:val="335227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4"/>
  </w:num>
  <w:num w:numId="8">
    <w:abstractNumId w:val="12"/>
  </w:num>
  <w:num w:numId="9">
    <w:abstractNumId w:val="5"/>
  </w:num>
  <w:num w:numId="10">
    <w:abstractNumId w:val="3"/>
  </w:num>
  <w:num w:numId="11">
    <w:abstractNumId w:val="9"/>
  </w:num>
  <w:num w:numId="12">
    <w:abstractNumId w:val="0"/>
  </w:num>
  <w:num w:numId="13">
    <w:abstractNumId w:val="6"/>
  </w:num>
  <w:num w:numId="14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534A"/>
    <w:rsid w:val="00004C0F"/>
    <w:rsid w:val="00012868"/>
    <w:rsid w:val="00014E5E"/>
    <w:rsid w:val="00014F5F"/>
    <w:rsid w:val="000338BA"/>
    <w:rsid w:val="000372C1"/>
    <w:rsid w:val="000430F2"/>
    <w:rsid w:val="00050B8E"/>
    <w:rsid w:val="0005136F"/>
    <w:rsid w:val="00054B26"/>
    <w:rsid w:val="0005630C"/>
    <w:rsid w:val="00056565"/>
    <w:rsid w:val="00056A69"/>
    <w:rsid w:val="00060257"/>
    <w:rsid w:val="00061545"/>
    <w:rsid w:val="0006243F"/>
    <w:rsid w:val="00065193"/>
    <w:rsid w:val="000749AE"/>
    <w:rsid w:val="00087EFD"/>
    <w:rsid w:val="00092A47"/>
    <w:rsid w:val="00097C08"/>
    <w:rsid w:val="000A0E01"/>
    <w:rsid w:val="000A1B16"/>
    <w:rsid w:val="000A2FF7"/>
    <w:rsid w:val="000A4EC3"/>
    <w:rsid w:val="000A7228"/>
    <w:rsid w:val="000B0502"/>
    <w:rsid w:val="000B051C"/>
    <w:rsid w:val="000B1154"/>
    <w:rsid w:val="000C5E0E"/>
    <w:rsid w:val="000D1280"/>
    <w:rsid w:val="000D12B2"/>
    <w:rsid w:val="000D137B"/>
    <w:rsid w:val="000D5BF9"/>
    <w:rsid w:val="000E4CE5"/>
    <w:rsid w:val="000E64C4"/>
    <w:rsid w:val="000E6BA4"/>
    <w:rsid w:val="00103D50"/>
    <w:rsid w:val="001051FA"/>
    <w:rsid w:val="00113C8A"/>
    <w:rsid w:val="00113F09"/>
    <w:rsid w:val="0011416E"/>
    <w:rsid w:val="0013446D"/>
    <w:rsid w:val="00134518"/>
    <w:rsid w:val="00136950"/>
    <w:rsid w:val="00141B6D"/>
    <w:rsid w:val="0014735D"/>
    <w:rsid w:val="00147F96"/>
    <w:rsid w:val="001514BC"/>
    <w:rsid w:val="00156561"/>
    <w:rsid w:val="001573D1"/>
    <w:rsid w:val="00160B59"/>
    <w:rsid w:val="0016304D"/>
    <w:rsid w:val="00163DF3"/>
    <w:rsid w:val="001679F3"/>
    <w:rsid w:val="001707C1"/>
    <w:rsid w:val="00175D13"/>
    <w:rsid w:val="001824CC"/>
    <w:rsid w:val="001915D5"/>
    <w:rsid w:val="00191E9F"/>
    <w:rsid w:val="001B5DC9"/>
    <w:rsid w:val="001C5F30"/>
    <w:rsid w:val="001D3F82"/>
    <w:rsid w:val="001D65C5"/>
    <w:rsid w:val="001E09C7"/>
    <w:rsid w:val="001E352A"/>
    <w:rsid w:val="001E5A1D"/>
    <w:rsid w:val="001E6181"/>
    <w:rsid w:val="001F1B5C"/>
    <w:rsid w:val="001F36C2"/>
    <w:rsid w:val="001F3DC9"/>
    <w:rsid w:val="001F4965"/>
    <w:rsid w:val="001F534A"/>
    <w:rsid w:val="00207FDF"/>
    <w:rsid w:val="0021031F"/>
    <w:rsid w:val="002154E9"/>
    <w:rsid w:val="002176FB"/>
    <w:rsid w:val="0022029F"/>
    <w:rsid w:val="002215DF"/>
    <w:rsid w:val="00225FA2"/>
    <w:rsid w:val="0022610D"/>
    <w:rsid w:val="00227140"/>
    <w:rsid w:val="00231A6E"/>
    <w:rsid w:val="00231F00"/>
    <w:rsid w:val="00242763"/>
    <w:rsid w:val="002465DA"/>
    <w:rsid w:val="0025139B"/>
    <w:rsid w:val="00252E04"/>
    <w:rsid w:val="00265214"/>
    <w:rsid w:val="00274935"/>
    <w:rsid w:val="00274C84"/>
    <w:rsid w:val="0027603D"/>
    <w:rsid w:val="00286787"/>
    <w:rsid w:val="0029066A"/>
    <w:rsid w:val="0029508F"/>
    <w:rsid w:val="00297D6E"/>
    <w:rsid w:val="002A638F"/>
    <w:rsid w:val="002B1335"/>
    <w:rsid w:val="002B62DF"/>
    <w:rsid w:val="002C06EF"/>
    <w:rsid w:val="002C681B"/>
    <w:rsid w:val="002C7691"/>
    <w:rsid w:val="002D13EF"/>
    <w:rsid w:val="002D758B"/>
    <w:rsid w:val="002E1891"/>
    <w:rsid w:val="002E52E5"/>
    <w:rsid w:val="002E74BC"/>
    <w:rsid w:val="002F4C52"/>
    <w:rsid w:val="002F64D4"/>
    <w:rsid w:val="00301D4F"/>
    <w:rsid w:val="00305B26"/>
    <w:rsid w:val="00313672"/>
    <w:rsid w:val="00314E12"/>
    <w:rsid w:val="00315859"/>
    <w:rsid w:val="00322D22"/>
    <w:rsid w:val="00323B5F"/>
    <w:rsid w:val="00326BA5"/>
    <w:rsid w:val="00327AB8"/>
    <w:rsid w:val="00336D81"/>
    <w:rsid w:val="00344F41"/>
    <w:rsid w:val="00351212"/>
    <w:rsid w:val="0035559C"/>
    <w:rsid w:val="0035783A"/>
    <w:rsid w:val="003663C1"/>
    <w:rsid w:val="003674A4"/>
    <w:rsid w:val="00371921"/>
    <w:rsid w:val="003859B6"/>
    <w:rsid w:val="003863D2"/>
    <w:rsid w:val="00387610"/>
    <w:rsid w:val="00393AF7"/>
    <w:rsid w:val="003A0F6A"/>
    <w:rsid w:val="003A7C1A"/>
    <w:rsid w:val="003B0062"/>
    <w:rsid w:val="003B1042"/>
    <w:rsid w:val="003C20BE"/>
    <w:rsid w:val="003C2382"/>
    <w:rsid w:val="003C41BD"/>
    <w:rsid w:val="003D0FB0"/>
    <w:rsid w:val="003D22B1"/>
    <w:rsid w:val="003D58A9"/>
    <w:rsid w:val="003D6CA6"/>
    <w:rsid w:val="003E38C8"/>
    <w:rsid w:val="004014C7"/>
    <w:rsid w:val="004030AB"/>
    <w:rsid w:val="0040411F"/>
    <w:rsid w:val="00414605"/>
    <w:rsid w:val="0042297A"/>
    <w:rsid w:val="00423A8A"/>
    <w:rsid w:val="0042629A"/>
    <w:rsid w:val="00432A80"/>
    <w:rsid w:val="00445FF2"/>
    <w:rsid w:val="00453ADB"/>
    <w:rsid w:val="00456D2E"/>
    <w:rsid w:val="004656A6"/>
    <w:rsid w:val="0048267A"/>
    <w:rsid w:val="004840D9"/>
    <w:rsid w:val="00485598"/>
    <w:rsid w:val="00485CAF"/>
    <w:rsid w:val="004862A7"/>
    <w:rsid w:val="0048698C"/>
    <w:rsid w:val="00493A7A"/>
    <w:rsid w:val="004A4B29"/>
    <w:rsid w:val="004A4D15"/>
    <w:rsid w:val="004B0AB0"/>
    <w:rsid w:val="004B49CC"/>
    <w:rsid w:val="004B66CB"/>
    <w:rsid w:val="004B69F1"/>
    <w:rsid w:val="004C30D0"/>
    <w:rsid w:val="004C7FCD"/>
    <w:rsid w:val="004D27A5"/>
    <w:rsid w:val="004D28CB"/>
    <w:rsid w:val="004F5D04"/>
    <w:rsid w:val="004F6998"/>
    <w:rsid w:val="00507A40"/>
    <w:rsid w:val="00510A63"/>
    <w:rsid w:val="0051394A"/>
    <w:rsid w:val="00513F64"/>
    <w:rsid w:val="00517B1B"/>
    <w:rsid w:val="005224FE"/>
    <w:rsid w:val="005308F0"/>
    <w:rsid w:val="005352B6"/>
    <w:rsid w:val="0054200C"/>
    <w:rsid w:val="00546730"/>
    <w:rsid w:val="00550A2E"/>
    <w:rsid w:val="00551DD2"/>
    <w:rsid w:val="00554522"/>
    <w:rsid w:val="00557758"/>
    <w:rsid w:val="0056364E"/>
    <w:rsid w:val="005701C5"/>
    <w:rsid w:val="0057601C"/>
    <w:rsid w:val="0058234B"/>
    <w:rsid w:val="00586DD8"/>
    <w:rsid w:val="00587AA2"/>
    <w:rsid w:val="005958BD"/>
    <w:rsid w:val="00596EDE"/>
    <w:rsid w:val="005A25B1"/>
    <w:rsid w:val="005B0A19"/>
    <w:rsid w:val="005B228C"/>
    <w:rsid w:val="005B39EF"/>
    <w:rsid w:val="005B6BBA"/>
    <w:rsid w:val="005C4CFD"/>
    <w:rsid w:val="005D0A63"/>
    <w:rsid w:val="005E294B"/>
    <w:rsid w:val="005E3A9A"/>
    <w:rsid w:val="005E7A4F"/>
    <w:rsid w:val="005F0D8A"/>
    <w:rsid w:val="005F4EE7"/>
    <w:rsid w:val="005F7035"/>
    <w:rsid w:val="0060415C"/>
    <w:rsid w:val="00606E7E"/>
    <w:rsid w:val="00607AE7"/>
    <w:rsid w:val="00613470"/>
    <w:rsid w:val="00630808"/>
    <w:rsid w:val="00640633"/>
    <w:rsid w:val="006412F8"/>
    <w:rsid w:val="006441D0"/>
    <w:rsid w:val="0065059D"/>
    <w:rsid w:val="00655530"/>
    <w:rsid w:val="0066472A"/>
    <w:rsid w:val="00665DAB"/>
    <w:rsid w:val="00672D98"/>
    <w:rsid w:val="00675827"/>
    <w:rsid w:val="00677252"/>
    <w:rsid w:val="00684D07"/>
    <w:rsid w:val="006852A9"/>
    <w:rsid w:val="00691EB1"/>
    <w:rsid w:val="00692F50"/>
    <w:rsid w:val="00693BD9"/>
    <w:rsid w:val="006950E0"/>
    <w:rsid w:val="006A1375"/>
    <w:rsid w:val="006A1BCE"/>
    <w:rsid w:val="006A2D9D"/>
    <w:rsid w:val="006A42A6"/>
    <w:rsid w:val="006B704F"/>
    <w:rsid w:val="006C608C"/>
    <w:rsid w:val="006D2C36"/>
    <w:rsid w:val="006D4176"/>
    <w:rsid w:val="006D5054"/>
    <w:rsid w:val="006D5261"/>
    <w:rsid w:val="006D540C"/>
    <w:rsid w:val="006D60CF"/>
    <w:rsid w:val="006E0F8F"/>
    <w:rsid w:val="006E3213"/>
    <w:rsid w:val="006E4AAC"/>
    <w:rsid w:val="006E6CE8"/>
    <w:rsid w:val="006F0D65"/>
    <w:rsid w:val="006F249B"/>
    <w:rsid w:val="006F720E"/>
    <w:rsid w:val="00702BDF"/>
    <w:rsid w:val="00702C84"/>
    <w:rsid w:val="007112B1"/>
    <w:rsid w:val="007154A8"/>
    <w:rsid w:val="0071655F"/>
    <w:rsid w:val="00721FDC"/>
    <w:rsid w:val="00726BE4"/>
    <w:rsid w:val="00733512"/>
    <w:rsid w:val="00742927"/>
    <w:rsid w:val="00743580"/>
    <w:rsid w:val="007441B9"/>
    <w:rsid w:val="007461ED"/>
    <w:rsid w:val="007501B5"/>
    <w:rsid w:val="007538F5"/>
    <w:rsid w:val="00753E04"/>
    <w:rsid w:val="00774DCB"/>
    <w:rsid w:val="00782370"/>
    <w:rsid w:val="00786E78"/>
    <w:rsid w:val="00787AD0"/>
    <w:rsid w:val="00797CB7"/>
    <w:rsid w:val="007A00B2"/>
    <w:rsid w:val="007A0C3A"/>
    <w:rsid w:val="007A3525"/>
    <w:rsid w:val="007A3889"/>
    <w:rsid w:val="007A56E5"/>
    <w:rsid w:val="007A6FAF"/>
    <w:rsid w:val="007B5C91"/>
    <w:rsid w:val="007B7504"/>
    <w:rsid w:val="007C23A4"/>
    <w:rsid w:val="007C6D28"/>
    <w:rsid w:val="007D03CE"/>
    <w:rsid w:val="007E0336"/>
    <w:rsid w:val="007E167A"/>
    <w:rsid w:val="007E241D"/>
    <w:rsid w:val="007E7CA9"/>
    <w:rsid w:val="007F0CE2"/>
    <w:rsid w:val="00804AC7"/>
    <w:rsid w:val="0081184B"/>
    <w:rsid w:val="00814986"/>
    <w:rsid w:val="00821DB1"/>
    <w:rsid w:val="00831F1E"/>
    <w:rsid w:val="00831FFA"/>
    <w:rsid w:val="008441C8"/>
    <w:rsid w:val="00853A59"/>
    <w:rsid w:val="0085507D"/>
    <w:rsid w:val="00860DF8"/>
    <w:rsid w:val="008673A2"/>
    <w:rsid w:val="00867DAC"/>
    <w:rsid w:val="008713E6"/>
    <w:rsid w:val="00872341"/>
    <w:rsid w:val="0088365C"/>
    <w:rsid w:val="008842D7"/>
    <w:rsid w:val="00884AE9"/>
    <w:rsid w:val="008902F2"/>
    <w:rsid w:val="00893E7F"/>
    <w:rsid w:val="008951F2"/>
    <w:rsid w:val="008961C1"/>
    <w:rsid w:val="008B4EE6"/>
    <w:rsid w:val="008D0C14"/>
    <w:rsid w:val="008D0D90"/>
    <w:rsid w:val="008D10A2"/>
    <w:rsid w:val="008D3901"/>
    <w:rsid w:val="008E35A0"/>
    <w:rsid w:val="008E62E7"/>
    <w:rsid w:val="008E78E6"/>
    <w:rsid w:val="008F1D99"/>
    <w:rsid w:val="008F3E35"/>
    <w:rsid w:val="008F61C0"/>
    <w:rsid w:val="009051B2"/>
    <w:rsid w:val="0091053D"/>
    <w:rsid w:val="009109F4"/>
    <w:rsid w:val="00910A6A"/>
    <w:rsid w:val="00912FD7"/>
    <w:rsid w:val="00916A2D"/>
    <w:rsid w:val="00920C31"/>
    <w:rsid w:val="00921804"/>
    <w:rsid w:val="009255DC"/>
    <w:rsid w:val="0092649D"/>
    <w:rsid w:val="00926581"/>
    <w:rsid w:val="00927EE1"/>
    <w:rsid w:val="009301C8"/>
    <w:rsid w:val="00934418"/>
    <w:rsid w:val="00941FB0"/>
    <w:rsid w:val="00951026"/>
    <w:rsid w:val="009535BF"/>
    <w:rsid w:val="00955CE3"/>
    <w:rsid w:val="00957BD2"/>
    <w:rsid w:val="00961C23"/>
    <w:rsid w:val="009644F6"/>
    <w:rsid w:val="00971595"/>
    <w:rsid w:val="00972694"/>
    <w:rsid w:val="00975F35"/>
    <w:rsid w:val="00982EEE"/>
    <w:rsid w:val="00993908"/>
    <w:rsid w:val="009A22E3"/>
    <w:rsid w:val="009A4A86"/>
    <w:rsid w:val="009A6772"/>
    <w:rsid w:val="009B25D5"/>
    <w:rsid w:val="009B6ACC"/>
    <w:rsid w:val="009C0A95"/>
    <w:rsid w:val="009C221B"/>
    <w:rsid w:val="009D39EB"/>
    <w:rsid w:val="009D4A46"/>
    <w:rsid w:val="009D702E"/>
    <w:rsid w:val="009F122F"/>
    <w:rsid w:val="009F7968"/>
    <w:rsid w:val="009F7E93"/>
    <w:rsid w:val="00A026C0"/>
    <w:rsid w:val="00A02CBB"/>
    <w:rsid w:val="00A02ED6"/>
    <w:rsid w:val="00A16F3A"/>
    <w:rsid w:val="00A17002"/>
    <w:rsid w:val="00A20914"/>
    <w:rsid w:val="00A24EC7"/>
    <w:rsid w:val="00A26CD1"/>
    <w:rsid w:val="00A36AD2"/>
    <w:rsid w:val="00A41811"/>
    <w:rsid w:val="00A470D9"/>
    <w:rsid w:val="00A4747B"/>
    <w:rsid w:val="00A52052"/>
    <w:rsid w:val="00A642B3"/>
    <w:rsid w:val="00A71B46"/>
    <w:rsid w:val="00A8245A"/>
    <w:rsid w:val="00A82952"/>
    <w:rsid w:val="00A87F23"/>
    <w:rsid w:val="00A92618"/>
    <w:rsid w:val="00A93E9C"/>
    <w:rsid w:val="00A96805"/>
    <w:rsid w:val="00A9703C"/>
    <w:rsid w:val="00AA078D"/>
    <w:rsid w:val="00AA3D8F"/>
    <w:rsid w:val="00AA4A23"/>
    <w:rsid w:val="00AA5688"/>
    <w:rsid w:val="00AA57FE"/>
    <w:rsid w:val="00AB30B0"/>
    <w:rsid w:val="00AB47FE"/>
    <w:rsid w:val="00AB6244"/>
    <w:rsid w:val="00AC1ECD"/>
    <w:rsid w:val="00AC260C"/>
    <w:rsid w:val="00AC6A48"/>
    <w:rsid w:val="00AD141C"/>
    <w:rsid w:val="00AD54C5"/>
    <w:rsid w:val="00B03F00"/>
    <w:rsid w:val="00B04224"/>
    <w:rsid w:val="00B0597E"/>
    <w:rsid w:val="00B10DFE"/>
    <w:rsid w:val="00B14DA3"/>
    <w:rsid w:val="00B157AD"/>
    <w:rsid w:val="00B158B5"/>
    <w:rsid w:val="00B225ED"/>
    <w:rsid w:val="00B24C44"/>
    <w:rsid w:val="00B27366"/>
    <w:rsid w:val="00B32A4E"/>
    <w:rsid w:val="00B34B70"/>
    <w:rsid w:val="00B370CF"/>
    <w:rsid w:val="00B403C8"/>
    <w:rsid w:val="00B42D09"/>
    <w:rsid w:val="00B459C9"/>
    <w:rsid w:val="00B45FE9"/>
    <w:rsid w:val="00B466CF"/>
    <w:rsid w:val="00B467EF"/>
    <w:rsid w:val="00B56949"/>
    <w:rsid w:val="00B816CD"/>
    <w:rsid w:val="00B92CBE"/>
    <w:rsid w:val="00B97FA3"/>
    <w:rsid w:val="00BA1C03"/>
    <w:rsid w:val="00BA5A66"/>
    <w:rsid w:val="00BA698F"/>
    <w:rsid w:val="00BB26A0"/>
    <w:rsid w:val="00BB6D2C"/>
    <w:rsid w:val="00BC0528"/>
    <w:rsid w:val="00BC16D3"/>
    <w:rsid w:val="00BD0A93"/>
    <w:rsid w:val="00BD2897"/>
    <w:rsid w:val="00BE776F"/>
    <w:rsid w:val="00BF2536"/>
    <w:rsid w:val="00BF5D52"/>
    <w:rsid w:val="00C04299"/>
    <w:rsid w:val="00C05420"/>
    <w:rsid w:val="00C223F6"/>
    <w:rsid w:val="00C23AC0"/>
    <w:rsid w:val="00C2714C"/>
    <w:rsid w:val="00C30B71"/>
    <w:rsid w:val="00C322CA"/>
    <w:rsid w:val="00C37F48"/>
    <w:rsid w:val="00C407E7"/>
    <w:rsid w:val="00C4432C"/>
    <w:rsid w:val="00C51E84"/>
    <w:rsid w:val="00C5361F"/>
    <w:rsid w:val="00C63CBF"/>
    <w:rsid w:val="00C67187"/>
    <w:rsid w:val="00C91176"/>
    <w:rsid w:val="00C9299D"/>
    <w:rsid w:val="00C93029"/>
    <w:rsid w:val="00C9476D"/>
    <w:rsid w:val="00CA7D13"/>
    <w:rsid w:val="00CB195D"/>
    <w:rsid w:val="00CB6B12"/>
    <w:rsid w:val="00CC2171"/>
    <w:rsid w:val="00CC3E9B"/>
    <w:rsid w:val="00CC59B8"/>
    <w:rsid w:val="00CD442E"/>
    <w:rsid w:val="00CE336E"/>
    <w:rsid w:val="00CF59B5"/>
    <w:rsid w:val="00D01CCF"/>
    <w:rsid w:val="00D1135C"/>
    <w:rsid w:val="00D11954"/>
    <w:rsid w:val="00D11F23"/>
    <w:rsid w:val="00D12DB2"/>
    <w:rsid w:val="00D208C3"/>
    <w:rsid w:val="00D23440"/>
    <w:rsid w:val="00D3103D"/>
    <w:rsid w:val="00D353F2"/>
    <w:rsid w:val="00D44F5A"/>
    <w:rsid w:val="00D461CC"/>
    <w:rsid w:val="00D540E7"/>
    <w:rsid w:val="00D57368"/>
    <w:rsid w:val="00D61056"/>
    <w:rsid w:val="00D63438"/>
    <w:rsid w:val="00D64766"/>
    <w:rsid w:val="00D75253"/>
    <w:rsid w:val="00D8363C"/>
    <w:rsid w:val="00D930DD"/>
    <w:rsid w:val="00D9441F"/>
    <w:rsid w:val="00D959FD"/>
    <w:rsid w:val="00DB251F"/>
    <w:rsid w:val="00DB3480"/>
    <w:rsid w:val="00DB4093"/>
    <w:rsid w:val="00DC15FC"/>
    <w:rsid w:val="00DC33CA"/>
    <w:rsid w:val="00DD415D"/>
    <w:rsid w:val="00DD4C27"/>
    <w:rsid w:val="00DF0008"/>
    <w:rsid w:val="00DF4A55"/>
    <w:rsid w:val="00DF55E4"/>
    <w:rsid w:val="00DF62D8"/>
    <w:rsid w:val="00E06DE4"/>
    <w:rsid w:val="00E13308"/>
    <w:rsid w:val="00E17C16"/>
    <w:rsid w:val="00E237E9"/>
    <w:rsid w:val="00E30340"/>
    <w:rsid w:val="00E43A52"/>
    <w:rsid w:val="00E505A4"/>
    <w:rsid w:val="00E50A7D"/>
    <w:rsid w:val="00E532A8"/>
    <w:rsid w:val="00E60882"/>
    <w:rsid w:val="00E61304"/>
    <w:rsid w:val="00E70315"/>
    <w:rsid w:val="00E72164"/>
    <w:rsid w:val="00E7284D"/>
    <w:rsid w:val="00E76B61"/>
    <w:rsid w:val="00E80892"/>
    <w:rsid w:val="00E832F6"/>
    <w:rsid w:val="00E83D52"/>
    <w:rsid w:val="00E856A6"/>
    <w:rsid w:val="00E863FB"/>
    <w:rsid w:val="00E92508"/>
    <w:rsid w:val="00EA3629"/>
    <w:rsid w:val="00EA5DD4"/>
    <w:rsid w:val="00EC041F"/>
    <w:rsid w:val="00EC14CA"/>
    <w:rsid w:val="00EC24AC"/>
    <w:rsid w:val="00EC365C"/>
    <w:rsid w:val="00ED799D"/>
    <w:rsid w:val="00EE0910"/>
    <w:rsid w:val="00EE41BA"/>
    <w:rsid w:val="00EE6309"/>
    <w:rsid w:val="00EE721D"/>
    <w:rsid w:val="00EE7312"/>
    <w:rsid w:val="00EF4DA5"/>
    <w:rsid w:val="00F0645C"/>
    <w:rsid w:val="00F07F2A"/>
    <w:rsid w:val="00F17EA6"/>
    <w:rsid w:val="00F2075E"/>
    <w:rsid w:val="00F20A60"/>
    <w:rsid w:val="00F362C5"/>
    <w:rsid w:val="00F448D2"/>
    <w:rsid w:val="00F53E6A"/>
    <w:rsid w:val="00F657E1"/>
    <w:rsid w:val="00F7011B"/>
    <w:rsid w:val="00F745C2"/>
    <w:rsid w:val="00F772CB"/>
    <w:rsid w:val="00F86ADA"/>
    <w:rsid w:val="00F963D7"/>
    <w:rsid w:val="00FA0AFC"/>
    <w:rsid w:val="00FA388B"/>
    <w:rsid w:val="00FA4172"/>
    <w:rsid w:val="00FA59DF"/>
    <w:rsid w:val="00FB35B4"/>
    <w:rsid w:val="00FB4472"/>
    <w:rsid w:val="00FB7EC8"/>
    <w:rsid w:val="00FC2E9B"/>
    <w:rsid w:val="00FC6F88"/>
    <w:rsid w:val="00FD1B20"/>
    <w:rsid w:val="00FD5747"/>
    <w:rsid w:val="00FE764C"/>
    <w:rsid w:val="00FE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3CC597D5"/>
  <w15:docId w15:val="{C494D174-5344-4535-877F-92239C75A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74935"/>
    <w:rPr>
      <w:sz w:val="24"/>
      <w:szCs w:val="24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6D417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6D417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95102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951026"/>
    <w:rPr>
      <w:rFonts w:ascii="Tahoma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743580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AC6A48"/>
    <w:rPr>
      <w:sz w:val="24"/>
      <w:szCs w:val="24"/>
      <w:lang w:val="es-CO"/>
    </w:rPr>
  </w:style>
  <w:style w:type="character" w:styleId="Nmerodepgina">
    <w:name w:val="page number"/>
    <w:basedOn w:val="Fuentedeprrafopredeter"/>
    <w:rsid w:val="002D758B"/>
    <w:rPr>
      <w:rFonts w:ascii="Arial" w:hAnsi="Arial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1545"/>
    <w:rPr>
      <w:sz w:val="24"/>
      <w:szCs w:val="24"/>
      <w:lang w:val="es-CO"/>
    </w:rPr>
  </w:style>
  <w:style w:type="paragraph" w:styleId="Sinespaciado">
    <w:name w:val="No Spacing"/>
    <w:link w:val="SinespaciadoCar"/>
    <w:uiPriority w:val="1"/>
    <w:qFormat/>
    <w:rsid w:val="004B0AB0"/>
    <w:rPr>
      <w:rFonts w:ascii="Calibri" w:eastAsia="Calibri" w:hAnsi="Calibri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4B0AB0"/>
    <w:rPr>
      <w:rFonts w:ascii="Calibri" w:eastAsia="Calibri" w:hAnsi="Calibri"/>
      <w:sz w:val="22"/>
      <w:szCs w:val="22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AA078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AA07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A078D"/>
    <w:rPr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A07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A078D"/>
    <w:rPr>
      <w:b/>
      <w:bCs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5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193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415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2.jpg"/><Relationship Id="rId1" Type="http://schemas.openxmlformats.org/officeDocument/2006/relationships/image" Target="media/image8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ianac.Pardo\Escritorio\plantilla_comunicacion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7D93B-2B0E-4171-9562-5FEF738DA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plantilla_comunicaciones.dotx</Template>
  <TotalTime>48</TotalTime>
  <Pages>14</Pages>
  <Words>813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DianaC.Pardo</dc:creator>
  <cp:lastModifiedBy>Paula  Andrea Ospina Patino</cp:lastModifiedBy>
  <cp:revision>12</cp:revision>
  <cp:lastPrinted>2015-10-15T15:26:00Z</cp:lastPrinted>
  <dcterms:created xsi:type="dcterms:W3CDTF">2018-11-05T22:07:00Z</dcterms:created>
  <dcterms:modified xsi:type="dcterms:W3CDTF">2018-11-06T17:12:00Z</dcterms:modified>
</cp:coreProperties>
</file>